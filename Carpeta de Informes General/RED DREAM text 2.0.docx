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134CB" w14:textId="2802A85B" w:rsidR="004B7E44" w:rsidRDefault="004B7E44" w:rsidP="004B7E44">
      <w:r>
        <w:rPr>
          <w:noProof/>
          <w:lang w:bidi="es-ES"/>
        </w:rPr>
        <w:drawing>
          <wp:anchor distT="0" distB="0" distL="114300" distR="114300" simplePos="0" relativeHeight="251658240" behindDoc="1" locked="0" layoutInCell="1" allowOverlap="1" wp14:anchorId="71EF247F" wp14:editId="64D3D68D">
            <wp:simplePos x="0" y="0"/>
            <wp:positionH relativeFrom="page">
              <wp:align>left</wp:align>
            </wp:positionH>
            <wp:positionV relativeFrom="page">
              <wp:posOffset>85725</wp:posOffset>
            </wp:positionV>
            <wp:extent cx="7740015" cy="10842171"/>
            <wp:effectExtent l="0" t="0" r="0" b="0"/>
            <wp:wrapNone/>
            <wp:docPr id="1" name="Imagen 1" descr="detalle de edificios de ciudades en negros y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 jpg"/>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7740015" cy="10842171"/>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16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020BCB" w14:paraId="5FAA2C3E" w14:textId="77777777" w:rsidTr="00020BCB">
        <w:trPr>
          <w:trHeight w:val="2536"/>
        </w:trPr>
        <w:tc>
          <w:tcPr>
            <w:tcW w:w="8541" w:type="dxa"/>
            <w:tcBorders>
              <w:top w:val="nil"/>
              <w:left w:val="nil"/>
              <w:bottom w:val="nil"/>
              <w:right w:val="nil"/>
            </w:tcBorders>
          </w:tcPr>
          <w:p w14:paraId="1F909E01" w14:textId="77777777" w:rsidR="00020BCB" w:rsidRDefault="00020BCB" w:rsidP="00020BCB">
            <w:r>
              <w:rPr>
                <w:noProof/>
                <w:lang w:bidi="es-ES"/>
              </w:rPr>
              <mc:AlternateContent>
                <mc:Choice Requires="wps">
                  <w:drawing>
                    <wp:anchor distT="0" distB="0" distL="114300" distR="114300" simplePos="0" relativeHeight="251662336" behindDoc="1" locked="0" layoutInCell="1" allowOverlap="1" wp14:anchorId="311D6EC8" wp14:editId="512FC4E6">
                      <wp:simplePos x="0" y="0"/>
                      <wp:positionH relativeFrom="column">
                        <wp:posOffset>-629920</wp:posOffset>
                      </wp:positionH>
                      <wp:positionV relativeFrom="page">
                        <wp:posOffset>-162560</wp:posOffset>
                      </wp:positionV>
                      <wp:extent cx="6410325" cy="6448425"/>
                      <wp:effectExtent l="0" t="0" r="9525" b="9525"/>
                      <wp:wrapNone/>
                      <wp:docPr id="2" name="Rectángulo 2" descr="rectángulo de color"/>
                      <wp:cNvGraphicFramePr/>
                      <a:graphic xmlns:a="http://schemas.openxmlformats.org/drawingml/2006/main">
                        <a:graphicData uri="http://schemas.microsoft.com/office/word/2010/wordprocessingShape">
                          <wps:wsp>
                            <wps:cNvSpPr/>
                            <wps:spPr>
                              <a:xfrm>
                                <a:off x="0" y="0"/>
                                <a:ext cx="6410325" cy="64484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B14E0" id="Rectángulo 2" o:spid="_x0000_s1026" alt="rectángulo de color" style="position:absolute;margin-left:-49.6pt;margin-top:-12.8pt;width:504.75pt;height:507.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" fillcolor="#a4063e [3204]" stroked="f" strokeweight="2pt">
                      <w10:wrap anchory="page"/>
                    </v:rect>
                  </w:pict>
                </mc:Fallback>
              </mc:AlternateContent>
            </w:r>
            <w:r>
              <w:rPr>
                <w:noProof/>
                <w:lang w:bidi="es-ES"/>
              </w:rPr>
              <mc:AlternateContent>
                <mc:Choice Requires="wps">
                  <w:drawing>
                    <wp:inline distT="0" distB="0" distL="0" distR="0" wp14:anchorId="30A18804" wp14:editId="3FEBE0D6">
                      <wp:extent cx="5419725" cy="2162175"/>
                      <wp:effectExtent l="0" t="0" r="0" b="0"/>
                      <wp:docPr id="8" name="Cuadro de texto 8"/>
                      <wp:cNvGraphicFramePr/>
                      <a:graphic xmlns:a="http://schemas.openxmlformats.org/drawingml/2006/main">
                        <a:graphicData uri="http://schemas.microsoft.com/office/word/2010/wordprocessingShape">
                          <wps:wsp>
                            <wps:cNvSpPr txBox="1"/>
                            <wps:spPr>
                              <a:xfrm>
                                <a:off x="0" y="0"/>
                                <a:ext cx="5419725" cy="2162175"/>
                              </a:xfrm>
                              <a:prstGeom prst="rect">
                                <a:avLst/>
                              </a:prstGeom>
                              <a:noFill/>
                              <a:ln w="6350">
                                <a:noFill/>
                              </a:ln>
                            </wps:spPr>
                            <wps:txbx>
                              <w:txbxContent>
                                <w:p w14:paraId="39CAF068" w14:textId="77777777" w:rsidR="00020BCB" w:rsidRPr="004B7E44" w:rsidRDefault="00020BCB" w:rsidP="00020BCB">
                                  <w:pPr>
                                    <w:pStyle w:val="Ttulo"/>
                                  </w:pPr>
                                  <w:r w:rsidRPr="004B7E44">
                                    <w:rPr>
                                      <w:lang w:bidi="es-ES"/>
                                    </w:rPr>
                                    <w:t xml:space="preserve">PROPUESTA </w:t>
                                  </w:r>
                                  <w:r>
                                    <w:rPr>
                                      <w:lang w:bidi="es-ES"/>
                                    </w:rPr>
                                    <w:t>de desarrollo web atalanta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0A18804" id="_x0000_t202" coordsize="21600,21600" o:spt="202" path="m,l,21600r21600,l21600,xe">
                      <v:stroke joinstyle="miter"/>
                      <v:path gradientshapeok="t" o:connecttype="rect"/>
                    </v:shapetype>
                    <v:shape id="Cuadro de texto 8" o:spid="_x0000_s1026" type="#_x0000_t202" style="width:426.75pt;height:17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" filled="f" stroked="f" strokeweight=".5pt">
                      <v:textbox>
                        <w:txbxContent>
                          <w:p w14:paraId="39CAF068" w14:textId="77777777" w:rsidR="00020BCB" w:rsidRPr="004B7E44" w:rsidRDefault="00020BCB" w:rsidP="00020BCB">
                            <w:pPr>
                              <w:pStyle w:val="Ttulo"/>
                            </w:pPr>
                            <w:r w:rsidRPr="004B7E44">
                              <w:rPr>
                                <w:lang w:bidi="es-ES"/>
                              </w:rPr>
                              <w:t xml:space="preserve">PROPUESTA </w:t>
                            </w:r>
                            <w:r>
                              <w:rPr>
                                <w:lang w:bidi="es-ES"/>
                              </w:rPr>
                              <w:t>de desarrollo web atalanta</w:t>
                            </w:r>
                          </w:p>
                        </w:txbxContent>
                      </v:textbox>
                      <w10:anchorlock/>
                    </v:shape>
                  </w:pict>
                </mc:Fallback>
              </mc:AlternateContent>
            </w:r>
          </w:p>
          <w:p w14:paraId="0A0A5C3E" w14:textId="77777777" w:rsidR="00020BCB" w:rsidRDefault="00020BCB" w:rsidP="00020BCB">
            <w:r>
              <w:rPr>
                <w:noProof/>
                <w:lang w:bidi="es-ES"/>
              </w:rPr>
              <mc:AlternateContent>
                <mc:Choice Requires="wps">
                  <w:drawing>
                    <wp:inline distT="0" distB="0" distL="0" distR="0" wp14:anchorId="571D5459" wp14:editId="1B39B5AC">
                      <wp:extent cx="785611" cy="0"/>
                      <wp:effectExtent l="0" t="38100" r="52705" b="38100"/>
                      <wp:docPr id="5" name="Conector recto 5" descr="divisor de texto"/>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099B9C"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4A815BC3" w14:textId="77777777" w:rsidR="00020BCB" w:rsidRDefault="00020BCB" w:rsidP="00020BCB">
            <w:r>
              <w:rPr>
                <w:noProof/>
                <w:lang w:bidi="es-ES"/>
              </w:rPr>
              <mc:AlternateContent>
                <mc:Choice Requires="wps">
                  <w:drawing>
                    <wp:inline distT="0" distB="0" distL="0" distR="0" wp14:anchorId="0FFB4B13" wp14:editId="367BC53C">
                      <wp:extent cx="5138670" cy="1447800"/>
                      <wp:effectExtent l="0" t="0" r="0" b="0"/>
                      <wp:docPr id="3" name="Cuadro de texto 3"/>
                      <wp:cNvGraphicFramePr/>
                      <a:graphic xmlns:a="http://schemas.openxmlformats.org/drawingml/2006/main">
                        <a:graphicData uri="http://schemas.microsoft.com/office/word/2010/wordprocessingShape">
                          <wps:wsp>
                            <wps:cNvSpPr txBox="1"/>
                            <wps:spPr>
                              <a:xfrm>
                                <a:off x="0" y="0"/>
                                <a:ext cx="5138670" cy="1447800"/>
                              </a:xfrm>
                              <a:prstGeom prst="rect">
                                <a:avLst/>
                              </a:prstGeom>
                              <a:noFill/>
                              <a:ln w="6350">
                                <a:noFill/>
                              </a:ln>
                            </wps:spPr>
                            <wps:txbx>
                              <w:txbxContent>
                                <w:p w14:paraId="39759E33" w14:textId="77777777" w:rsidR="00020BCB" w:rsidRPr="004B7E44" w:rsidRDefault="00020BCB" w:rsidP="00020BCB">
                                  <w:pPr>
                                    <w:pStyle w:val="Subttulo"/>
                                  </w:pPr>
                                  <w:r>
                                    <w:rPr>
                                      <w:lang w:bidi="es-ES"/>
                                    </w:rPr>
                                    <w:t>Informe de Desarrollo Web y Avances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FB4B13" id="Cuadro de texto 3" o:spid="_x0000_s1027" type="#_x0000_t202" style="width:404.6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6iGg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" filled="f" stroked="f" strokeweight=".5pt">
                      <v:textbox>
                        <w:txbxContent>
                          <w:p w14:paraId="39759E33" w14:textId="77777777" w:rsidR="00020BCB" w:rsidRPr="004B7E44" w:rsidRDefault="00020BCB" w:rsidP="00020BCB">
                            <w:pPr>
                              <w:pStyle w:val="Subttulo"/>
                            </w:pPr>
                            <w:r>
                              <w:rPr>
                                <w:lang w:bidi="es-ES"/>
                              </w:rPr>
                              <w:t>Informe de Desarrollo Web y Avances</w:t>
                            </w:r>
                          </w:p>
                        </w:txbxContent>
                      </v:textbox>
                      <w10:anchorlock/>
                    </v:shape>
                  </w:pict>
                </mc:Fallback>
              </mc:AlternateContent>
            </w:r>
          </w:p>
        </w:tc>
      </w:tr>
      <w:tr w:rsidR="00020BCB" w14:paraId="5A420096" w14:textId="77777777" w:rsidTr="00020BCB">
        <w:trPr>
          <w:trHeight w:val="3814"/>
        </w:trPr>
        <w:tc>
          <w:tcPr>
            <w:tcW w:w="8541" w:type="dxa"/>
            <w:tcBorders>
              <w:top w:val="nil"/>
              <w:left w:val="nil"/>
              <w:bottom w:val="nil"/>
              <w:right w:val="nil"/>
            </w:tcBorders>
            <w:vAlign w:val="bottom"/>
          </w:tcPr>
          <w:p w14:paraId="1E702FA6" w14:textId="77777777" w:rsidR="00020BCB" w:rsidRDefault="00020BCB" w:rsidP="00020BCB">
            <w:r>
              <w:rPr>
                <w:noProof/>
                <w:lang w:bidi="es-ES"/>
              </w:rPr>
              <mc:AlternateContent>
                <mc:Choice Requires="wps">
                  <w:drawing>
                    <wp:inline distT="0" distB="0" distL="0" distR="0" wp14:anchorId="454A6484" wp14:editId="51FEEE00">
                      <wp:extent cx="3505200" cy="469557"/>
                      <wp:effectExtent l="0" t="0" r="0" b="6985"/>
                      <wp:docPr id="6" name="Cuadro de texto 6"/>
                      <wp:cNvGraphicFramePr/>
                      <a:graphic xmlns:a="http://schemas.openxmlformats.org/drawingml/2006/main">
                        <a:graphicData uri="http://schemas.microsoft.com/office/word/2010/wordprocessingShape">
                          <wps:wsp>
                            <wps:cNvSpPr txBox="1"/>
                            <wps:spPr>
                              <a:xfrm>
                                <a:off x="0" y="0"/>
                                <a:ext cx="3505200" cy="469557"/>
                              </a:xfrm>
                              <a:prstGeom prst="rect">
                                <a:avLst/>
                              </a:prstGeom>
                              <a:noFill/>
                              <a:ln w="6350">
                                <a:noFill/>
                              </a:ln>
                            </wps:spPr>
                            <wps:txbx>
                              <w:txbxContent>
                                <w:p w14:paraId="7042CAE3" w14:textId="77777777" w:rsidR="00020BCB" w:rsidRPr="004B7E44" w:rsidRDefault="00020BCB" w:rsidP="00020BCB">
                                  <w:pPr>
                                    <w:pStyle w:val="Ttulo1"/>
                                  </w:pPr>
                                  <w:r>
                                    <w:rPr>
                                      <w:lang w:bidi="es-ES"/>
                                    </w:rPr>
                                    <w:t>Equipo: RED DREAM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54A6484" id="Cuadro de texto 6" o:spid="_x0000_s1028" type="#_x0000_t202" style="width:276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" filled="f" stroked="f" strokeweight=".5pt">
                      <v:textbox>
                        <w:txbxContent>
                          <w:p w14:paraId="7042CAE3" w14:textId="77777777" w:rsidR="00020BCB" w:rsidRPr="004B7E44" w:rsidRDefault="00020BCB" w:rsidP="00020BCB">
                            <w:pPr>
                              <w:pStyle w:val="Ttulo1"/>
                            </w:pPr>
                            <w:r>
                              <w:rPr>
                                <w:lang w:bidi="es-ES"/>
                              </w:rPr>
                              <w:t>Equipo: RED DREAM</w:t>
                            </w:r>
                          </w:p>
                        </w:txbxContent>
                      </v:textbox>
                      <w10:anchorlock/>
                    </v:shape>
                  </w:pict>
                </mc:Fallback>
              </mc:AlternateContent>
            </w:r>
          </w:p>
          <w:p w14:paraId="50E0C713" w14:textId="77777777" w:rsidR="00020BCB" w:rsidRDefault="00020BCB" w:rsidP="00020BCB">
            <w:r>
              <w:rPr>
                <w:noProof/>
                <w:lang w:bidi="es-ES"/>
              </w:rPr>
              <mc:AlternateContent>
                <mc:Choice Requires="wps">
                  <w:drawing>
                    <wp:inline distT="0" distB="0" distL="0" distR="0" wp14:anchorId="3BFD4BDE" wp14:editId="2FC0A317">
                      <wp:extent cx="3752193" cy="781050"/>
                      <wp:effectExtent l="0" t="0" r="0" b="0"/>
                      <wp:docPr id="7" name="Cuadro de texto 7"/>
                      <wp:cNvGraphicFramePr/>
                      <a:graphic xmlns:a="http://schemas.openxmlformats.org/drawingml/2006/main">
                        <a:graphicData uri="http://schemas.microsoft.com/office/word/2010/wordprocessingShape">
                          <wps:wsp>
                            <wps:cNvSpPr txBox="1"/>
                            <wps:spPr>
                              <a:xfrm>
                                <a:off x="0" y="0"/>
                                <a:ext cx="3752193" cy="781050"/>
                              </a:xfrm>
                              <a:prstGeom prst="rect">
                                <a:avLst/>
                              </a:prstGeom>
                              <a:noFill/>
                              <a:ln w="6350">
                                <a:noFill/>
                              </a:ln>
                            </wps:spPr>
                            <wps:txbx>
                              <w:txbxContent>
                                <w:p w14:paraId="4D6E67CA" w14:textId="0C3D884B" w:rsidR="00020BCB" w:rsidRPr="004B7E44" w:rsidRDefault="00020BCB" w:rsidP="00020BCB">
                                  <w:r>
                                    <w:rPr>
                                      <w:lang w:bidi="es-ES"/>
                                    </w:rPr>
                                    <w:t>Integrantes: Fabian Parra,  Isaac Perozo, Marcos Caballero, José Lema.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BFD4BDE" id="Cuadro de texto 7" o:spid="_x0000_s1029" type="#_x0000_t202" style="width:295.4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" filled="f" stroked="f" strokeweight=".5pt">
                      <v:textbox>
                        <w:txbxContent>
                          <w:p w14:paraId="4D6E67CA" w14:textId="0C3D884B" w:rsidR="00020BCB" w:rsidRPr="004B7E44" w:rsidRDefault="00020BCB" w:rsidP="00020BCB">
                            <w:r>
                              <w:rPr>
                                <w:lang w:bidi="es-ES"/>
                              </w:rPr>
                              <w:t xml:space="preserve">Integrantes: Fabian </w:t>
                            </w:r>
                            <w:proofErr w:type="gramStart"/>
                            <w:r>
                              <w:rPr>
                                <w:lang w:bidi="es-ES"/>
                              </w:rPr>
                              <w:t>Parra</w:t>
                            </w:r>
                            <w:r>
                              <w:rPr>
                                <w:lang w:bidi="es-ES"/>
                              </w:rPr>
                              <w:t xml:space="preserve">, </w:t>
                            </w:r>
                            <w:r>
                              <w:rPr>
                                <w:lang w:bidi="es-ES"/>
                              </w:rPr>
                              <w:t xml:space="preserve"> Isaac</w:t>
                            </w:r>
                            <w:proofErr w:type="gramEnd"/>
                            <w:r>
                              <w:rPr>
                                <w:lang w:bidi="es-ES"/>
                              </w:rPr>
                              <w:t xml:space="preserve"> Perozo, Marcos Caballero, José Lema</w:t>
                            </w:r>
                            <w:r>
                              <w:rPr>
                                <w:lang w:bidi="es-ES"/>
                              </w:rPr>
                              <w:t>.</w:t>
                            </w:r>
                          </w:p>
                        </w:txbxContent>
                      </v:textbox>
                      <w10:anchorlock/>
                    </v:shape>
                  </w:pict>
                </mc:Fallback>
              </mc:AlternateContent>
            </w:r>
          </w:p>
        </w:tc>
      </w:tr>
    </w:tbl>
    <w:p w14:paraId="7DD31354" w14:textId="03AC373D" w:rsidR="004B7E44" w:rsidRDefault="00020BCB" w:rsidP="00020BCB">
      <w:pPr>
        <w:tabs>
          <w:tab w:val="right" w:pos="9602"/>
        </w:tabs>
        <w:spacing w:after="200"/>
      </w:pPr>
      <w:r>
        <w:rPr>
          <w:noProof/>
          <w:lang w:bidi="es-ES"/>
        </w:rPr>
        <w:drawing>
          <wp:anchor distT="0" distB="0" distL="114300" distR="114300" simplePos="0" relativeHeight="251660288" behindDoc="0" locked="0" layoutInCell="1" allowOverlap="1" wp14:anchorId="29697E81" wp14:editId="30B051DB">
            <wp:simplePos x="0" y="0"/>
            <wp:positionH relativeFrom="column">
              <wp:posOffset>-172172</wp:posOffset>
            </wp:positionH>
            <wp:positionV relativeFrom="paragraph">
              <wp:posOffset>7873934</wp:posOffset>
            </wp:positionV>
            <wp:extent cx="3867150" cy="1181100"/>
            <wp:effectExtent l="0" t="0" r="0" b="0"/>
            <wp:wrapNone/>
            <wp:docPr id="154517055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0555" name="Imagen 1" descr="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867150" cy="1181100"/>
                    </a:xfrm>
                    <a:prstGeom prst="rect">
                      <a:avLst/>
                    </a:prstGeom>
                  </pic:spPr>
                </pic:pic>
              </a:graphicData>
            </a:graphic>
            <wp14:sizeRelH relativeFrom="margin">
              <wp14:pctWidth>0</wp14:pctWidth>
            </wp14:sizeRelH>
            <wp14:sizeRelV relativeFrom="margin">
              <wp14:pctHeight>0</wp14:pctHeight>
            </wp14:sizeRelV>
          </wp:anchor>
        </w:drawing>
      </w:r>
      <w:r w:rsidR="004B7E44">
        <w:rPr>
          <w:lang w:bidi="es-ES"/>
        </w:rPr>
        <w:br w:type="page"/>
      </w:r>
      <w:r>
        <w:rPr>
          <w:lang w:bidi="es-ES"/>
        </w:rPr>
        <w:lastRenderedPageBreak/>
        <w:tab/>
      </w:r>
    </w:p>
    <w:p w14:paraId="050DF136" w14:textId="36669F9E" w:rsidR="00897C85" w:rsidRDefault="00897C85" w:rsidP="00897C85">
      <w:pPr>
        <w:rPr>
          <w:b/>
          <w:bCs/>
          <w:color w:val="161718" w:themeColor="text1"/>
          <w:sz w:val="52"/>
          <w:szCs w:val="44"/>
        </w:rPr>
      </w:pPr>
      <w:r w:rsidRPr="00897C85">
        <w:rPr>
          <w:b/>
          <w:bCs/>
          <w:color w:val="161718" w:themeColor="text1"/>
          <w:sz w:val="52"/>
          <w:szCs w:val="44"/>
        </w:rPr>
        <w:t>Introducción</w:t>
      </w:r>
    </w:p>
    <w:p w14:paraId="5989E006" w14:textId="77777777" w:rsidR="00E96D45" w:rsidRDefault="00E96D45" w:rsidP="00897C85">
      <w:pPr>
        <w:rPr>
          <w:b/>
          <w:bCs/>
          <w:color w:val="161718" w:themeColor="text1"/>
          <w:sz w:val="52"/>
          <w:szCs w:val="44"/>
        </w:rPr>
      </w:pPr>
    </w:p>
    <w:p w14:paraId="2BEFA5EE" w14:textId="4A526F17" w:rsidR="00404AC5" w:rsidRDefault="00404AC5" w:rsidP="00E96D45">
      <w:pPr>
        <w:jc w:val="center"/>
        <w:rPr>
          <w:b/>
          <w:bCs/>
          <w:color w:val="161718" w:themeColor="text1"/>
          <w:sz w:val="52"/>
          <w:szCs w:val="44"/>
        </w:rPr>
      </w:pPr>
      <w:r>
        <w:rPr>
          <w:b/>
          <w:bCs/>
          <w:color w:val="161718" w:themeColor="text1"/>
          <w:sz w:val="52"/>
          <w:szCs w:val="44"/>
        </w:rPr>
        <w:t>Objetivo General</w:t>
      </w:r>
    </w:p>
    <w:p w14:paraId="62251C25" w14:textId="12DBA177" w:rsidR="00404AC5" w:rsidRDefault="00404AC5" w:rsidP="00897C85">
      <w:pPr>
        <w:rPr>
          <w:color w:val="161718" w:themeColor="text1"/>
          <w:sz w:val="32"/>
          <w:szCs w:val="24"/>
        </w:rPr>
      </w:pPr>
      <w:r w:rsidRPr="00404AC5">
        <w:rPr>
          <w:color w:val="161718" w:themeColor="text1"/>
          <w:sz w:val="32"/>
          <w:szCs w:val="24"/>
        </w:rPr>
        <w:t>Desarrollar una primera versión funcional y bien estructurada de la web corporativa de Atalanta</w:t>
      </w:r>
      <w:r>
        <w:rPr>
          <w:color w:val="161718" w:themeColor="text1"/>
          <w:sz w:val="32"/>
          <w:szCs w:val="24"/>
        </w:rPr>
        <w:t xml:space="preserve"> con las Herramientas aplicadas en clase</w:t>
      </w:r>
      <w:r w:rsidRPr="00404AC5">
        <w:rPr>
          <w:color w:val="161718" w:themeColor="text1"/>
          <w:sz w:val="32"/>
          <w:szCs w:val="24"/>
        </w:rPr>
        <w:t>, estableciendo la base técnica, organizativa y de seguridad necesaria para garantizar la continuidad del proyecto y permitir su evolución en las siguientes fases</w:t>
      </w:r>
      <w:r>
        <w:rPr>
          <w:color w:val="161718" w:themeColor="text1"/>
          <w:sz w:val="32"/>
          <w:szCs w:val="24"/>
        </w:rPr>
        <w:t xml:space="preserve"> hasta alcanzar una mejora de la interfaz y seguridad de la web para mejorar la experiencia del Usuario.</w:t>
      </w:r>
    </w:p>
    <w:p w14:paraId="7E141C58" w14:textId="77777777" w:rsidR="002134B9" w:rsidRPr="002134B9" w:rsidRDefault="002134B9" w:rsidP="002134B9">
      <w:pPr>
        <w:rPr>
          <w:color w:val="161718" w:themeColor="text1"/>
          <w:sz w:val="32"/>
          <w:szCs w:val="24"/>
        </w:rPr>
      </w:pPr>
      <w:r w:rsidRPr="002134B9">
        <w:rPr>
          <w:color w:val="161718" w:themeColor="text1"/>
          <w:sz w:val="32"/>
          <w:szCs w:val="24"/>
        </w:rPr>
        <w:t>Para ello, se plantean los siguientes objetivos:</w:t>
      </w:r>
    </w:p>
    <w:p w14:paraId="649054C0"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Definir la estructura organizativa del equipo y asignar roles según las competencias de cada integrante.</w:t>
      </w:r>
    </w:p>
    <w:p w14:paraId="10104276"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Configurar el entorno técnico necesario para el desarrollo del proyecto, incluyendo servidores, herramientas y repositorios.</w:t>
      </w:r>
    </w:p>
    <w:p w14:paraId="5AD2743E"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Analizar la web actual de Atalanta y diseñar una propuesta visual y funcional mejorada.</w:t>
      </w:r>
    </w:p>
    <w:p w14:paraId="56C26462"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Implementar una primera versión navegable de la web corporativa, con las secciones principales operativas.</w:t>
      </w:r>
    </w:p>
    <w:p w14:paraId="7A91F916"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Aplicar medidas iniciales de seguridad que garanticen buenas prácticas desde el inicio.</w:t>
      </w:r>
    </w:p>
    <w:p w14:paraId="28F2765C" w14:textId="5C36654C" w:rsidR="002134B9" w:rsidRPr="002134B9" w:rsidRDefault="002134B9" w:rsidP="00897C85">
      <w:pPr>
        <w:numPr>
          <w:ilvl w:val="0"/>
          <w:numId w:val="13"/>
        </w:numPr>
        <w:rPr>
          <w:color w:val="161718" w:themeColor="text1"/>
          <w:sz w:val="32"/>
          <w:szCs w:val="24"/>
        </w:rPr>
      </w:pPr>
      <w:r w:rsidRPr="002134B9">
        <w:rPr>
          <w:color w:val="161718" w:themeColor="text1"/>
          <w:sz w:val="32"/>
          <w:szCs w:val="24"/>
        </w:rPr>
        <w:t>Documentar todas las decisiones técnicas, organizativas y de diseño tomadas durante la fase.</w:t>
      </w:r>
    </w:p>
    <w:p w14:paraId="7790D451" w14:textId="77777777" w:rsidR="002134B9" w:rsidRDefault="002134B9" w:rsidP="00897C85">
      <w:pPr>
        <w:rPr>
          <w:color w:val="161718" w:themeColor="text1"/>
          <w:sz w:val="32"/>
          <w:szCs w:val="24"/>
        </w:rPr>
      </w:pPr>
    </w:p>
    <w:p w14:paraId="0EBD7AEB" w14:textId="77777777" w:rsidR="00020BCB" w:rsidRDefault="00020BCB" w:rsidP="003F0599">
      <w:pPr>
        <w:jc w:val="center"/>
        <w:rPr>
          <w:b/>
          <w:bCs/>
          <w:color w:val="161718" w:themeColor="text1"/>
          <w:sz w:val="44"/>
          <w:szCs w:val="36"/>
        </w:rPr>
      </w:pPr>
    </w:p>
    <w:p w14:paraId="16E582F4" w14:textId="77777777" w:rsidR="00020BCB" w:rsidRDefault="00020BCB" w:rsidP="003F0599">
      <w:pPr>
        <w:jc w:val="center"/>
        <w:rPr>
          <w:b/>
          <w:bCs/>
          <w:color w:val="161718" w:themeColor="text1"/>
          <w:sz w:val="44"/>
          <w:szCs w:val="36"/>
        </w:rPr>
      </w:pPr>
    </w:p>
    <w:p w14:paraId="33F46551" w14:textId="77777777" w:rsidR="00020BCB" w:rsidRDefault="00020BCB" w:rsidP="003F0599">
      <w:pPr>
        <w:jc w:val="center"/>
        <w:rPr>
          <w:b/>
          <w:bCs/>
          <w:color w:val="161718" w:themeColor="text1"/>
          <w:sz w:val="44"/>
          <w:szCs w:val="36"/>
        </w:rPr>
      </w:pPr>
    </w:p>
    <w:p w14:paraId="38C66B12" w14:textId="77777777" w:rsidR="00020BCB" w:rsidRDefault="00020BCB" w:rsidP="003F0599">
      <w:pPr>
        <w:jc w:val="center"/>
        <w:rPr>
          <w:b/>
          <w:bCs/>
          <w:color w:val="161718" w:themeColor="text1"/>
          <w:sz w:val="44"/>
          <w:szCs w:val="36"/>
        </w:rPr>
      </w:pPr>
    </w:p>
    <w:p w14:paraId="24E1F372" w14:textId="77777777" w:rsidR="00020BCB" w:rsidRDefault="00020BCB" w:rsidP="003F0599">
      <w:pPr>
        <w:jc w:val="center"/>
        <w:rPr>
          <w:b/>
          <w:bCs/>
          <w:color w:val="161718" w:themeColor="text1"/>
          <w:sz w:val="44"/>
          <w:szCs w:val="36"/>
        </w:rPr>
      </w:pPr>
    </w:p>
    <w:p w14:paraId="770BC6A1" w14:textId="77777777" w:rsidR="00020BCB" w:rsidRDefault="00020BCB" w:rsidP="003F0599">
      <w:pPr>
        <w:jc w:val="center"/>
        <w:rPr>
          <w:b/>
          <w:bCs/>
          <w:color w:val="161718" w:themeColor="text1"/>
          <w:sz w:val="44"/>
          <w:szCs w:val="36"/>
        </w:rPr>
      </w:pPr>
    </w:p>
    <w:p w14:paraId="5E0FAB33" w14:textId="77777777" w:rsidR="00020BCB" w:rsidRDefault="00020BCB" w:rsidP="003F0599">
      <w:pPr>
        <w:jc w:val="center"/>
        <w:rPr>
          <w:b/>
          <w:bCs/>
          <w:color w:val="161718" w:themeColor="text1"/>
          <w:sz w:val="44"/>
          <w:szCs w:val="36"/>
        </w:rPr>
      </w:pPr>
    </w:p>
    <w:p w14:paraId="3BA787DC" w14:textId="19D01057" w:rsidR="00897C85" w:rsidRPr="00897C85" w:rsidRDefault="00404AC5" w:rsidP="003F0599">
      <w:pPr>
        <w:jc w:val="center"/>
        <w:rPr>
          <w:b/>
          <w:bCs/>
          <w:color w:val="161718" w:themeColor="text1"/>
          <w:sz w:val="44"/>
          <w:szCs w:val="36"/>
        </w:rPr>
      </w:pPr>
      <w:r w:rsidRPr="00404AC5">
        <w:rPr>
          <w:b/>
          <w:bCs/>
          <w:color w:val="161718" w:themeColor="text1"/>
          <w:sz w:val="44"/>
          <w:szCs w:val="36"/>
        </w:rPr>
        <w:t>Desarrollo de la Fase 1</w:t>
      </w:r>
    </w:p>
    <w:p w14:paraId="0C86BEAC" w14:textId="77777777" w:rsidR="00897C85" w:rsidRDefault="00897C85" w:rsidP="00897C85">
      <w:pPr>
        <w:rPr>
          <w:color w:val="161718" w:themeColor="text1"/>
        </w:rPr>
      </w:pPr>
      <w:r w:rsidRPr="00897C85">
        <w:rPr>
          <w:b/>
          <w:bCs/>
          <w:color w:val="161718" w:themeColor="text1"/>
        </w:rPr>
        <w:t>La Fase 1</w:t>
      </w:r>
      <w:r w:rsidRPr="00897C85">
        <w:rPr>
          <w:color w:val="161718" w:themeColor="text1"/>
        </w:rPr>
        <w:t xml:space="preserve"> del proyecto tiene como objetivo establecer la base técnica y funcional del desarrollo, creando una primera versión operativa de la web corporativa de Atalanta y preparando la infraestructura necesaria para las siguientes fases. </w:t>
      </w:r>
    </w:p>
    <w:p w14:paraId="02EB4703" w14:textId="4606C37F" w:rsidR="00897C85" w:rsidRDefault="00897C85" w:rsidP="00897C85">
      <w:pPr>
        <w:rPr>
          <w:color w:val="161718" w:themeColor="text1"/>
        </w:rPr>
      </w:pPr>
      <w:r w:rsidRPr="00897C85">
        <w:rPr>
          <w:color w:val="161718" w:themeColor="text1"/>
        </w:rPr>
        <w:t>Esta etapa abarca la organización del equipo, la configuración del entorno de trabajo, el diseño inicial de la web y la implementación de una versión navegable.</w:t>
      </w:r>
    </w:p>
    <w:p w14:paraId="245D63B9" w14:textId="77777777" w:rsidR="002134B9" w:rsidRDefault="002134B9" w:rsidP="00897C85">
      <w:pPr>
        <w:rPr>
          <w:color w:val="161718" w:themeColor="text1"/>
        </w:rPr>
      </w:pPr>
    </w:p>
    <w:p w14:paraId="63945C5A" w14:textId="77777777" w:rsidR="00897C85" w:rsidRPr="00897C85" w:rsidRDefault="00897C85" w:rsidP="00897C85">
      <w:pPr>
        <w:rPr>
          <w:color w:val="161718" w:themeColor="text1"/>
        </w:rPr>
      </w:pPr>
    </w:p>
    <w:p w14:paraId="170FFFE1" w14:textId="2DC76D80" w:rsidR="00897C85" w:rsidRPr="00897C85" w:rsidRDefault="00404AC5" w:rsidP="00897C85">
      <w:pPr>
        <w:rPr>
          <w:b/>
          <w:bCs/>
          <w:color w:val="161718" w:themeColor="text1"/>
          <w:sz w:val="40"/>
          <w:szCs w:val="32"/>
        </w:rPr>
      </w:pPr>
      <w:r w:rsidRPr="003D2143">
        <w:rPr>
          <w:b/>
          <w:bCs/>
          <w:color w:val="161718" w:themeColor="text1"/>
          <w:sz w:val="40"/>
          <w:szCs w:val="32"/>
        </w:rPr>
        <w:t>1.</w:t>
      </w:r>
      <w:r w:rsidR="002134B9">
        <w:rPr>
          <w:b/>
          <w:bCs/>
          <w:color w:val="161718" w:themeColor="text1"/>
          <w:sz w:val="40"/>
          <w:szCs w:val="32"/>
        </w:rPr>
        <w:t xml:space="preserve"> </w:t>
      </w:r>
      <w:r w:rsidR="00897C85" w:rsidRPr="00897C85">
        <w:rPr>
          <w:b/>
          <w:bCs/>
          <w:color w:val="161718" w:themeColor="text1"/>
          <w:sz w:val="40"/>
          <w:szCs w:val="32"/>
        </w:rPr>
        <w:t>Objetivos de la Fase 1</w:t>
      </w:r>
    </w:p>
    <w:p w14:paraId="5BD820A6" w14:textId="0E3CF095" w:rsidR="00897C85" w:rsidRPr="00897C85" w:rsidRDefault="00404AC5" w:rsidP="00404AC5">
      <w:pPr>
        <w:ind w:left="1440"/>
        <w:rPr>
          <w:color w:val="161718" w:themeColor="text1"/>
        </w:rPr>
      </w:pPr>
      <w:r>
        <w:rPr>
          <w:color w:val="161718" w:themeColor="text1"/>
        </w:rPr>
        <w:t>-</w:t>
      </w:r>
      <w:r w:rsidR="00897C85" w:rsidRPr="00897C85">
        <w:rPr>
          <w:color w:val="161718" w:themeColor="text1"/>
        </w:rPr>
        <w:t xml:space="preserve">Preparar el entorno técnico del proyecto (máquinas, </w:t>
      </w:r>
      <w:r w:rsidR="002134B9" w:rsidRPr="00897C85">
        <w:rPr>
          <w:color w:val="161718" w:themeColor="text1"/>
        </w:rPr>
        <w:t xml:space="preserve">repositorios, </w:t>
      </w:r>
      <w:r w:rsidR="002134B9">
        <w:rPr>
          <w:color w:val="161718" w:themeColor="text1"/>
        </w:rPr>
        <w:t xml:space="preserve"> </w:t>
      </w:r>
      <w:r>
        <w:rPr>
          <w:color w:val="161718" w:themeColor="text1"/>
        </w:rPr>
        <w:t xml:space="preserve">      </w:t>
      </w:r>
      <w:r w:rsidR="00897C85" w:rsidRPr="00897C85">
        <w:rPr>
          <w:color w:val="161718" w:themeColor="text1"/>
        </w:rPr>
        <w:t>estructura de carpetas).</w:t>
      </w:r>
    </w:p>
    <w:p w14:paraId="0D695CD8" w14:textId="7ABAB06F"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Diseñar la arquitectura inicial de la web corporativa.</w:t>
      </w:r>
    </w:p>
    <w:p w14:paraId="1E1B8A76" w14:textId="670F8CC1"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Desarrollar una primera versión funcional y navegable de la web.</w:t>
      </w:r>
    </w:p>
    <w:p w14:paraId="219B88FE" w14:textId="5A97C0D2"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Aplicar medidas básicas de seguridad.</w:t>
      </w:r>
    </w:p>
    <w:p w14:paraId="7AAFD18B" w14:textId="1BE8056D" w:rsidR="00897C85" w:rsidRDefault="00404AC5" w:rsidP="003D2143">
      <w:pPr>
        <w:ind w:left="720" w:firstLine="720"/>
        <w:rPr>
          <w:color w:val="161718" w:themeColor="text1"/>
        </w:rPr>
      </w:pPr>
      <w:r>
        <w:rPr>
          <w:color w:val="161718" w:themeColor="text1"/>
        </w:rPr>
        <w:t>-</w:t>
      </w:r>
      <w:r w:rsidR="00897C85" w:rsidRPr="00897C85">
        <w:rPr>
          <w:color w:val="161718" w:themeColor="text1"/>
        </w:rPr>
        <w:t>Documentar las decisiones técnicas y organizativas del equipo.</w:t>
      </w:r>
    </w:p>
    <w:p w14:paraId="4FE00505" w14:textId="77777777" w:rsidR="003F0599" w:rsidRPr="00897C85" w:rsidRDefault="003F0599" w:rsidP="003D2143">
      <w:pPr>
        <w:ind w:left="720" w:firstLine="720"/>
        <w:rPr>
          <w:color w:val="161718" w:themeColor="text1"/>
        </w:rPr>
      </w:pPr>
    </w:p>
    <w:p w14:paraId="345A1331" w14:textId="36ACBD54" w:rsidR="00897C85" w:rsidRPr="00897C85" w:rsidRDefault="003D2143" w:rsidP="00897C85">
      <w:pPr>
        <w:rPr>
          <w:b/>
          <w:bCs/>
          <w:color w:val="161718" w:themeColor="text1"/>
          <w:sz w:val="40"/>
          <w:szCs w:val="32"/>
        </w:rPr>
      </w:pPr>
      <w:r w:rsidRPr="003D2143">
        <w:rPr>
          <w:b/>
          <w:bCs/>
          <w:color w:val="161718" w:themeColor="text1"/>
          <w:sz w:val="40"/>
          <w:szCs w:val="32"/>
        </w:rPr>
        <w:t xml:space="preserve">2. </w:t>
      </w:r>
      <w:r w:rsidR="00897C85" w:rsidRPr="00897C85">
        <w:rPr>
          <w:b/>
          <w:bCs/>
          <w:color w:val="161718" w:themeColor="text1"/>
          <w:sz w:val="40"/>
          <w:szCs w:val="32"/>
        </w:rPr>
        <w:t>Organización del Equipo</w:t>
      </w:r>
    </w:p>
    <w:p w14:paraId="578F26BF" w14:textId="7BD24467" w:rsidR="00897C85" w:rsidRPr="00897C85" w:rsidRDefault="00897C85" w:rsidP="00404AC5">
      <w:pPr>
        <w:ind w:firstLine="720"/>
        <w:rPr>
          <w:color w:val="161718" w:themeColor="text1"/>
        </w:rPr>
      </w:pPr>
      <w:r w:rsidRPr="00897C85">
        <w:rPr>
          <w:color w:val="161718" w:themeColor="text1"/>
        </w:rPr>
        <w:t>Para garantizar un desarrollo eficiente, el equipo se divide en roles</w:t>
      </w:r>
      <w:r w:rsidR="00BD582C">
        <w:rPr>
          <w:color w:val="161718" w:themeColor="text1"/>
        </w:rPr>
        <w:t>:</w:t>
      </w:r>
    </w:p>
    <w:p w14:paraId="4B2ED796" w14:textId="616158B5"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Frontend:</w:t>
      </w:r>
      <w:r w:rsidR="00897C85" w:rsidRPr="00897C85">
        <w:rPr>
          <w:color w:val="161718" w:themeColor="text1"/>
        </w:rPr>
        <w:t xml:space="preserve"> Diseño visual, maquetación y experiencia de usuario.</w:t>
      </w:r>
    </w:p>
    <w:p w14:paraId="6D88DFF5" w14:textId="6E950EBD"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Backend:</w:t>
      </w:r>
      <w:r w:rsidR="00897C85" w:rsidRPr="00897C85">
        <w:rPr>
          <w:color w:val="161718" w:themeColor="text1"/>
        </w:rPr>
        <w:t xml:space="preserve"> Lógica del servidor, plantillas, estructura de datos.</w:t>
      </w:r>
    </w:p>
    <w:p w14:paraId="004BDE4A" w14:textId="67635395" w:rsid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 xml:space="preserve">Responsable de Infraestructura: </w:t>
      </w:r>
      <w:r w:rsidR="00897C85" w:rsidRPr="00897C85">
        <w:rPr>
          <w:color w:val="161718" w:themeColor="text1"/>
        </w:rPr>
        <w:t>Configuración de máquinas, servidores y despliegues.</w:t>
      </w:r>
    </w:p>
    <w:p w14:paraId="3CBD6C79" w14:textId="77777777" w:rsidR="00897C85" w:rsidRPr="00897C85" w:rsidRDefault="00897C85" w:rsidP="00897C85">
      <w:pPr>
        <w:rPr>
          <w:color w:val="161718" w:themeColor="text1"/>
        </w:rPr>
      </w:pPr>
    </w:p>
    <w:p w14:paraId="2924E150" w14:textId="688A5CC2"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Documentación y QA:</w:t>
      </w:r>
      <w:r w:rsidR="00897C85" w:rsidRPr="00897C85">
        <w:rPr>
          <w:color w:val="161718" w:themeColor="text1"/>
        </w:rPr>
        <w:t xml:space="preserve"> Registro de decisiones, pruebas y control de calidad.</w:t>
      </w:r>
    </w:p>
    <w:p w14:paraId="5CE73770" w14:textId="77777777" w:rsidR="00897C85" w:rsidRDefault="00897C85" w:rsidP="00404AC5">
      <w:pPr>
        <w:ind w:firstLine="720"/>
        <w:rPr>
          <w:color w:val="161718" w:themeColor="text1"/>
        </w:rPr>
      </w:pPr>
      <w:r w:rsidRPr="00897C85">
        <w:rPr>
          <w:color w:val="161718" w:themeColor="text1"/>
        </w:rPr>
        <w:t>Cada miembro del equipo conoce sus responsabilidades y participa en reuniones de coordinación.</w:t>
      </w:r>
    </w:p>
    <w:p w14:paraId="02FE99B3" w14:textId="77777777" w:rsidR="00020BCB" w:rsidRDefault="00020BCB" w:rsidP="00404AC5">
      <w:pPr>
        <w:ind w:firstLine="720"/>
        <w:rPr>
          <w:color w:val="161718" w:themeColor="text1"/>
        </w:rPr>
      </w:pPr>
    </w:p>
    <w:p w14:paraId="504EBD9D" w14:textId="77777777" w:rsidR="00020BCB" w:rsidRDefault="00020BCB" w:rsidP="00404AC5">
      <w:pPr>
        <w:ind w:firstLine="720"/>
        <w:rPr>
          <w:color w:val="161718" w:themeColor="text1"/>
        </w:rPr>
      </w:pPr>
    </w:p>
    <w:p w14:paraId="0E5CFAEF" w14:textId="77777777" w:rsidR="00020BCB" w:rsidRDefault="00020BCB" w:rsidP="00404AC5">
      <w:pPr>
        <w:ind w:firstLine="720"/>
        <w:rPr>
          <w:color w:val="161718" w:themeColor="text1"/>
        </w:rPr>
      </w:pPr>
    </w:p>
    <w:p w14:paraId="63E81DEF" w14:textId="77777777" w:rsidR="005072BA" w:rsidRDefault="005072BA" w:rsidP="00404AC5">
      <w:pPr>
        <w:ind w:firstLine="720"/>
        <w:rPr>
          <w:color w:val="161718" w:themeColor="text1"/>
        </w:rPr>
      </w:pPr>
    </w:p>
    <w:p w14:paraId="6B7D6B57" w14:textId="711ABCBC" w:rsidR="005072BA" w:rsidRDefault="005072BA" w:rsidP="004B7E44">
      <w:pPr>
        <w:rPr>
          <w:b/>
          <w:bCs/>
          <w:color w:val="161718" w:themeColor="text1"/>
          <w:sz w:val="40"/>
          <w:szCs w:val="32"/>
        </w:rPr>
      </w:pPr>
      <w:r>
        <w:rPr>
          <w:b/>
          <w:bCs/>
          <w:color w:val="161718" w:themeColor="text1"/>
          <w:sz w:val="40"/>
          <w:szCs w:val="32"/>
        </w:rPr>
        <w:lastRenderedPageBreak/>
        <w:t>3</w:t>
      </w:r>
      <w:r w:rsidRPr="005072BA">
        <w:rPr>
          <w:b/>
          <w:bCs/>
          <w:color w:val="161718" w:themeColor="text1"/>
          <w:sz w:val="40"/>
          <w:szCs w:val="32"/>
        </w:rPr>
        <w:t>. Estudio de la Página Inicial: Cualidades y Vulnerabilidades</w:t>
      </w:r>
      <w:r>
        <w:rPr>
          <w:b/>
          <w:bCs/>
          <w:color w:val="161718" w:themeColor="text1"/>
          <w:sz w:val="40"/>
          <w:szCs w:val="32"/>
        </w:rPr>
        <w:t xml:space="preserve"> || Estudio de Mercado</w:t>
      </w:r>
    </w:p>
    <w:p w14:paraId="1EFFAF60" w14:textId="77777777" w:rsidR="00020BCB" w:rsidRPr="00B11D7D" w:rsidRDefault="00020BCB" w:rsidP="004B7E44">
      <w:pPr>
        <w:rPr>
          <w:b/>
          <w:bCs/>
          <w:color w:val="161718" w:themeColor="text1"/>
          <w:sz w:val="40"/>
          <w:szCs w:val="32"/>
        </w:rPr>
      </w:pPr>
    </w:p>
    <w:p w14:paraId="0645407A" w14:textId="1F215A98" w:rsidR="003D2143" w:rsidRDefault="003D2143" w:rsidP="004B7E44">
      <w:pPr>
        <w:rPr>
          <w:color w:val="161718" w:themeColor="text1"/>
        </w:rPr>
      </w:pPr>
      <w:r>
        <w:rPr>
          <w:color w:val="161718" w:themeColor="text1"/>
        </w:rPr>
        <w:tab/>
      </w:r>
      <w:r w:rsidR="009721F3" w:rsidRPr="002134B9">
        <w:rPr>
          <w:b/>
          <w:bCs/>
          <w:color w:val="161718" w:themeColor="text1"/>
        </w:rPr>
        <w:t>3.1</w:t>
      </w:r>
      <w:r w:rsidRPr="002134B9">
        <w:rPr>
          <w:b/>
          <w:bCs/>
          <w:color w:val="161718" w:themeColor="text1"/>
        </w:rPr>
        <w:t xml:space="preserve">Estudio de Diseño de </w:t>
      </w:r>
      <w:r w:rsidR="00B11D7D" w:rsidRPr="002134B9">
        <w:rPr>
          <w:b/>
          <w:bCs/>
          <w:color w:val="161718" w:themeColor="text1"/>
        </w:rPr>
        <w:t>Páginas</w:t>
      </w:r>
      <w:r w:rsidRPr="002134B9">
        <w:rPr>
          <w:b/>
          <w:bCs/>
          <w:color w:val="161718" w:themeColor="text1"/>
        </w:rPr>
        <w:t xml:space="preserve"> Web Corporativas</w:t>
      </w:r>
      <w:r>
        <w:rPr>
          <w:color w:val="161718" w:themeColor="text1"/>
        </w:rPr>
        <w:t>.</w:t>
      </w:r>
    </w:p>
    <w:p w14:paraId="733CFA7D" w14:textId="338D1F7E"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Analizar Competencias y experiencia de usuario.</w:t>
      </w:r>
    </w:p>
    <w:p w14:paraId="06607F9E" w14:textId="032B69F9"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Diseño de interfaz.</w:t>
      </w:r>
    </w:p>
    <w:p w14:paraId="5345B152" w14:textId="0F751199"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sidR="00B11D7D">
        <w:rPr>
          <w:color w:val="161718" w:themeColor="text1"/>
        </w:rPr>
        <w:t>Comentarios hechos por usuarios de la plataforma</w:t>
      </w:r>
      <w:r w:rsidR="00E46AC7">
        <w:rPr>
          <w:color w:val="161718" w:themeColor="text1"/>
        </w:rPr>
        <w:t>.</w:t>
      </w:r>
    </w:p>
    <w:p w14:paraId="2E9BF3A6" w14:textId="7A2F9BB3" w:rsidR="003D2143" w:rsidRDefault="00B11D7D"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Estadísticas de la sección</w:t>
      </w:r>
      <w:r w:rsidR="00E46AC7">
        <w:rPr>
          <w:color w:val="161718" w:themeColor="text1"/>
        </w:rPr>
        <w:t xml:space="preserve"> y pagina</w:t>
      </w:r>
      <w:r>
        <w:rPr>
          <w:color w:val="161718" w:themeColor="text1"/>
        </w:rPr>
        <w:t xml:space="preserve"> </w:t>
      </w:r>
      <w:r w:rsidR="00E46AC7">
        <w:rPr>
          <w:color w:val="161718" w:themeColor="text1"/>
        </w:rPr>
        <w:t>más</w:t>
      </w:r>
      <w:r>
        <w:rPr>
          <w:color w:val="161718" w:themeColor="text1"/>
        </w:rPr>
        <w:t xml:space="preserve"> visitada.</w:t>
      </w:r>
    </w:p>
    <w:p w14:paraId="32AC8FAE" w14:textId="4690D03B" w:rsidR="005E55B7" w:rsidRDefault="005E55B7" w:rsidP="004B7E44">
      <w:pPr>
        <w:rPr>
          <w:b/>
          <w:bCs/>
          <w:color w:val="161718" w:themeColor="text1"/>
        </w:rPr>
      </w:pPr>
      <w:r>
        <w:rPr>
          <w:color w:val="161718" w:themeColor="text1"/>
        </w:rPr>
        <w:tab/>
      </w:r>
      <w:r w:rsidRPr="005E55B7">
        <w:rPr>
          <w:b/>
          <w:bCs/>
          <w:color w:val="161718" w:themeColor="text1"/>
        </w:rPr>
        <w:t xml:space="preserve">3.2 Estudio de la Pagina Inicial </w:t>
      </w:r>
    </w:p>
    <w:p w14:paraId="6B3D9F87" w14:textId="52D7AC9C" w:rsidR="005E55B7" w:rsidRPr="005E55B7" w:rsidRDefault="005E55B7" w:rsidP="005E55B7">
      <w:pPr>
        <w:ind w:left="720" w:firstLine="720"/>
        <w:rPr>
          <w:color w:val="161718" w:themeColor="text1"/>
        </w:rPr>
      </w:pPr>
      <w:r w:rsidRPr="005E55B7">
        <w:rPr>
          <w:color w:val="161718" w:themeColor="text1"/>
        </w:rPr>
        <w:t xml:space="preserve">-Claridad del mensaje corporativo: </w:t>
      </w:r>
      <w:r w:rsidR="00E46AC7">
        <w:rPr>
          <w:color w:val="161718" w:themeColor="text1"/>
        </w:rPr>
        <w:t>Se estudia la</w:t>
      </w:r>
      <w:r w:rsidRPr="005E55B7">
        <w:rPr>
          <w:color w:val="161718" w:themeColor="text1"/>
        </w:rPr>
        <w:t xml:space="preserve"> página</w:t>
      </w:r>
      <w:r w:rsidR="00E46AC7">
        <w:rPr>
          <w:color w:val="161718" w:themeColor="text1"/>
        </w:rPr>
        <w:t>, como</w:t>
      </w:r>
      <w:r w:rsidRPr="005E55B7">
        <w:rPr>
          <w:color w:val="161718" w:themeColor="text1"/>
        </w:rPr>
        <w:t xml:space="preserve"> comunicar de forma inmediata quién es la empresa, qué servicios ofrece y qué la diferencia de la competencia.</w:t>
      </w:r>
    </w:p>
    <w:p w14:paraId="361DEDC3" w14:textId="4A6F67B0" w:rsidR="005E55B7" w:rsidRPr="005E55B7" w:rsidRDefault="005E55B7" w:rsidP="005E55B7">
      <w:pPr>
        <w:ind w:left="720" w:firstLine="720"/>
        <w:rPr>
          <w:color w:val="161718" w:themeColor="text1"/>
        </w:rPr>
      </w:pPr>
      <w:r>
        <w:rPr>
          <w:color w:val="161718" w:themeColor="text1"/>
        </w:rPr>
        <w:t>-</w:t>
      </w:r>
      <w:r w:rsidRPr="005E55B7">
        <w:rPr>
          <w:color w:val="161718" w:themeColor="text1"/>
        </w:rPr>
        <w:t>Estructura visual: Se analiza la disposición de elementos, jerarquía visual, uso de imágenes, iconos y bloques de contenido.</w:t>
      </w:r>
    </w:p>
    <w:p w14:paraId="35372516" w14:textId="11ECBD46" w:rsidR="005E55B7" w:rsidRPr="005E55B7" w:rsidRDefault="005E55B7" w:rsidP="005E55B7">
      <w:pPr>
        <w:ind w:left="720" w:firstLine="720"/>
        <w:rPr>
          <w:color w:val="161718" w:themeColor="text1"/>
        </w:rPr>
      </w:pPr>
      <w:r>
        <w:rPr>
          <w:color w:val="161718" w:themeColor="text1"/>
        </w:rPr>
        <w:t>-</w:t>
      </w:r>
      <w:r w:rsidRPr="005E55B7">
        <w:rPr>
          <w:color w:val="161718" w:themeColor="text1"/>
        </w:rPr>
        <w:t>Accesibilidad y usabilidad: Se revisa la facilidad de navegación</w:t>
      </w:r>
      <w:r w:rsidR="00E46AC7">
        <w:rPr>
          <w:color w:val="161718" w:themeColor="text1"/>
        </w:rPr>
        <w:t xml:space="preserve"> entre apartados</w:t>
      </w:r>
      <w:r w:rsidRPr="005E55B7">
        <w:rPr>
          <w:color w:val="161718" w:themeColor="text1"/>
        </w:rPr>
        <w:t>, legibilidad, contraste de colores y adaptación a dispositivos móviles.</w:t>
      </w:r>
    </w:p>
    <w:p w14:paraId="1F968F44" w14:textId="5D20DE85" w:rsidR="005E55B7" w:rsidRPr="005E55B7" w:rsidRDefault="005E55B7" w:rsidP="005E55B7">
      <w:pPr>
        <w:ind w:left="1440"/>
        <w:rPr>
          <w:color w:val="161718" w:themeColor="text1"/>
        </w:rPr>
      </w:pPr>
      <w:r>
        <w:rPr>
          <w:color w:val="161718" w:themeColor="text1"/>
        </w:rPr>
        <w:t>-</w:t>
      </w:r>
      <w:r w:rsidRPr="005E55B7">
        <w:rPr>
          <w:color w:val="161718" w:themeColor="text1"/>
        </w:rPr>
        <w:t xml:space="preserve">Velocidad de carga: </w:t>
      </w:r>
      <w:r w:rsidR="00E46AC7">
        <w:rPr>
          <w:color w:val="161718" w:themeColor="text1"/>
        </w:rPr>
        <w:t>Verificamos u</w:t>
      </w:r>
      <w:r w:rsidRPr="005E55B7">
        <w:rPr>
          <w:color w:val="161718" w:themeColor="text1"/>
        </w:rPr>
        <w:t>n tiempo de carga adecuado</w:t>
      </w:r>
      <w:r w:rsidR="00E46AC7">
        <w:rPr>
          <w:color w:val="161718" w:themeColor="text1"/>
        </w:rPr>
        <w:t>,</w:t>
      </w:r>
      <w:r w:rsidRPr="005E55B7">
        <w:rPr>
          <w:color w:val="161718" w:themeColor="text1"/>
        </w:rPr>
        <w:t xml:space="preserve">  la experiencia del usuario y el posicionamiento SEO.</w:t>
      </w:r>
    </w:p>
    <w:p w14:paraId="04F1921C" w14:textId="6EEF48FC" w:rsidR="00B11D7D" w:rsidRPr="003D2143" w:rsidRDefault="005E55B7" w:rsidP="005E55B7">
      <w:pPr>
        <w:ind w:left="1440"/>
        <w:rPr>
          <w:color w:val="161718" w:themeColor="text1"/>
        </w:rPr>
      </w:pPr>
      <w:r>
        <w:rPr>
          <w:color w:val="161718" w:themeColor="text1"/>
        </w:rPr>
        <w:t>-</w:t>
      </w:r>
      <w:r w:rsidRPr="005E55B7">
        <w:rPr>
          <w:color w:val="161718" w:themeColor="text1"/>
        </w:rPr>
        <w:t>Coherencia con la identidad corporativa: Colores, tipografías y estilo deben alinearse con la marca Atalanta.</w:t>
      </w:r>
    </w:p>
    <w:p w14:paraId="4C8F2F9E" w14:textId="77777777" w:rsidR="00020BCB" w:rsidRDefault="00020BCB" w:rsidP="00897C85">
      <w:pPr>
        <w:rPr>
          <w:b/>
          <w:bCs/>
          <w:color w:val="161718" w:themeColor="text1"/>
          <w:sz w:val="40"/>
          <w:szCs w:val="32"/>
        </w:rPr>
      </w:pPr>
    </w:p>
    <w:p w14:paraId="459DF22E" w14:textId="77777777" w:rsidR="00020BCB" w:rsidRDefault="00020BCB" w:rsidP="00897C85">
      <w:pPr>
        <w:rPr>
          <w:b/>
          <w:bCs/>
          <w:color w:val="161718" w:themeColor="text1"/>
          <w:sz w:val="40"/>
          <w:szCs w:val="32"/>
        </w:rPr>
      </w:pPr>
    </w:p>
    <w:p w14:paraId="40C1D553" w14:textId="2C22943F" w:rsidR="00897C85" w:rsidRPr="00897C85" w:rsidRDefault="00BD582C" w:rsidP="00897C85">
      <w:pPr>
        <w:rPr>
          <w:b/>
          <w:bCs/>
          <w:color w:val="161718" w:themeColor="text1"/>
          <w:sz w:val="40"/>
          <w:szCs w:val="32"/>
        </w:rPr>
      </w:pPr>
      <w:r w:rsidRPr="003F0599">
        <w:rPr>
          <w:b/>
          <w:bCs/>
          <w:color w:val="161718" w:themeColor="text1"/>
          <w:sz w:val="40"/>
          <w:szCs w:val="32"/>
        </w:rPr>
        <w:t>4.</w:t>
      </w:r>
      <w:r w:rsidR="003D2143" w:rsidRPr="003F0599">
        <w:rPr>
          <w:b/>
          <w:bCs/>
          <w:color w:val="161718" w:themeColor="text1"/>
          <w:sz w:val="40"/>
          <w:szCs w:val="32"/>
        </w:rPr>
        <w:t xml:space="preserve"> </w:t>
      </w:r>
      <w:r w:rsidR="00897C85" w:rsidRPr="00897C85">
        <w:rPr>
          <w:b/>
          <w:bCs/>
          <w:color w:val="161718" w:themeColor="text1"/>
          <w:sz w:val="40"/>
          <w:szCs w:val="32"/>
        </w:rPr>
        <w:t>Preparación del Entorno Técnico</w:t>
      </w:r>
    </w:p>
    <w:p w14:paraId="2C5E2057" w14:textId="320B75F5" w:rsidR="00BD582C" w:rsidRPr="00897C85" w:rsidRDefault="00897C85" w:rsidP="00282AED">
      <w:pPr>
        <w:ind w:firstLine="720"/>
        <w:rPr>
          <w:b/>
          <w:bCs/>
          <w:color w:val="161718" w:themeColor="text1"/>
          <w:sz w:val="32"/>
          <w:szCs w:val="24"/>
        </w:rPr>
      </w:pPr>
      <w:r w:rsidRPr="00897C85">
        <w:rPr>
          <w:b/>
          <w:bCs/>
          <w:color w:val="161718" w:themeColor="text1"/>
          <w:sz w:val="32"/>
          <w:szCs w:val="24"/>
        </w:rPr>
        <w:t>4.1 Repositorio y control de versiones</w:t>
      </w:r>
    </w:p>
    <w:p w14:paraId="0FF4B79B"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Creación del repositorio en GitHub.</w:t>
      </w:r>
    </w:p>
    <w:p w14:paraId="3A3474EC" w14:textId="47FDFACB"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Estructura inicial</w:t>
      </w:r>
      <w:r w:rsidR="00404AC5">
        <w:rPr>
          <w:color w:val="161718" w:themeColor="text1"/>
          <w:sz w:val="32"/>
          <w:szCs w:val="24"/>
        </w:rPr>
        <w:t>:</w:t>
      </w:r>
    </w:p>
    <w:p w14:paraId="097663BF" w14:textId="758B1C4D"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/frontend</w:t>
      </w:r>
    </w:p>
    <w:p w14:paraId="1DDD39FB" w14:textId="74C9BF03"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/backend</w:t>
      </w:r>
    </w:p>
    <w:p w14:paraId="4B061060" w14:textId="7AB1DED5"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/docs</w:t>
      </w:r>
    </w:p>
    <w:p w14:paraId="545596B3" w14:textId="14BE7E41" w:rsidR="00BD582C" w:rsidRPr="00897C85" w:rsidRDefault="009721F3" w:rsidP="00404AC5">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/infra</w:t>
      </w:r>
    </w:p>
    <w:p w14:paraId="255C710B" w14:textId="77777777" w:rsidR="00020BCB" w:rsidRDefault="00020BCB" w:rsidP="00282AED">
      <w:pPr>
        <w:ind w:left="720"/>
        <w:rPr>
          <w:b/>
          <w:bCs/>
          <w:color w:val="161718" w:themeColor="text1"/>
          <w:sz w:val="32"/>
          <w:szCs w:val="24"/>
        </w:rPr>
      </w:pPr>
    </w:p>
    <w:p w14:paraId="74DD7E01" w14:textId="77777777" w:rsidR="00020BCB" w:rsidRDefault="00020BCB" w:rsidP="00282AED">
      <w:pPr>
        <w:ind w:left="720"/>
        <w:rPr>
          <w:b/>
          <w:bCs/>
          <w:color w:val="161718" w:themeColor="text1"/>
          <w:sz w:val="32"/>
          <w:szCs w:val="24"/>
        </w:rPr>
      </w:pPr>
    </w:p>
    <w:p w14:paraId="2C5E89B8" w14:textId="77777777" w:rsidR="00020BCB" w:rsidRDefault="00020BCB" w:rsidP="00282AED">
      <w:pPr>
        <w:ind w:left="720"/>
        <w:rPr>
          <w:b/>
          <w:bCs/>
          <w:color w:val="161718" w:themeColor="text1"/>
          <w:sz w:val="32"/>
          <w:szCs w:val="24"/>
        </w:rPr>
      </w:pPr>
    </w:p>
    <w:p w14:paraId="4CE74A2A" w14:textId="77777777" w:rsidR="00020BCB" w:rsidRDefault="00020BCB" w:rsidP="00282AED">
      <w:pPr>
        <w:ind w:left="720"/>
        <w:rPr>
          <w:b/>
          <w:bCs/>
          <w:color w:val="161718" w:themeColor="text1"/>
          <w:sz w:val="32"/>
          <w:szCs w:val="24"/>
        </w:rPr>
      </w:pPr>
    </w:p>
    <w:p w14:paraId="2458FDC1" w14:textId="77777777" w:rsidR="00020BCB" w:rsidRDefault="00020BCB" w:rsidP="00282AED">
      <w:pPr>
        <w:ind w:left="720"/>
        <w:rPr>
          <w:b/>
          <w:bCs/>
          <w:color w:val="161718" w:themeColor="text1"/>
          <w:sz w:val="32"/>
          <w:szCs w:val="24"/>
        </w:rPr>
      </w:pPr>
    </w:p>
    <w:p w14:paraId="26E59622" w14:textId="77777777" w:rsidR="00020BCB" w:rsidRDefault="00020BCB" w:rsidP="00282AED">
      <w:pPr>
        <w:ind w:left="720"/>
        <w:rPr>
          <w:b/>
          <w:bCs/>
          <w:color w:val="161718" w:themeColor="text1"/>
          <w:sz w:val="32"/>
          <w:szCs w:val="24"/>
        </w:rPr>
      </w:pPr>
    </w:p>
    <w:p w14:paraId="0AB48572" w14:textId="77777777" w:rsidR="00020BCB" w:rsidRDefault="00020BCB" w:rsidP="00282AED">
      <w:pPr>
        <w:ind w:left="720"/>
        <w:rPr>
          <w:b/>
          <w:bCs/>
          <w:color w:val="161718" w:themeColor="text1"/>
          <w:sz w:val="32"/>
          <w:szCs w:val="24"/>
        </w:rPr>
      </w:pPr>
    </w:p>
    <w:p w14:paraId="4F28E9EE" w14:textId="50BD56B7" w:rsidR="00897C85" w:rsidRPr="00897C85" w:rsidRDefault="00897C85" w:rsidP="00282AED">
      <w:pPr>
        <w:ind w:left="720"/>
        <w:rPr>
          <w:b/>
          <w:bCs/>
          <w:color w:val="161718" w:themeColor="text1"/>
          <w:sz w:val="32"/>
          <w:szCs w:val="24"/>
        </w:rPr>
      </w:pPr>
      <w:r w:rsidRPr="00897C85">
        <w:rPr>
          <w:b/>
          <w:bCs/>
          <w:color w:val="161718" w:themeColor="text1"/>
          <w:sz w:val="32"/>
          <w:szCs w:val="24"/>
        </w:rPr>
        <w:t>4.2 Configuración de máquinas</w:t>
      </w:r>
    </w:p>
    <w:p w14:paraId="6FA32CE5"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Entorno local con XAMPP/LAMP o servidor Linux.</w:t>
      </w:r>
    </w:p>
    <w:p w14:paraId="61FE3A6F"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Configuración de Apache/Nginx.</w:t>
      </w:r>
    </w:p>
    <w:p w14:paraId="6375770F" w14:textId="1C2538FC" w:rsidR="00BD582C" w:rsidRPr="00897C85" w:rsidRDefault="00897C85" w:rsidP="00282AED">
      <w:pPr>
        <w:ind w:left="1440"/>
        <w:rPr>
          <w:color w:val="161718" w:themeColor="text1"/>
          <w:sz w:val="32"/>
          <w:szCs w:val="24"/>
        </w:rPr>
      </w:pPr>
      <w:r w:rsidRPr="00897C85">
        <w:rPr>
          <w:color w:val="161718" w:themeColor="text1"/>
          <w:sz w:val="32"/>
          <w:szCs w:val="24"/>
        </w:rPr>
        <w:t>Preparación de una máquina para base de datos.</w:t>
      </w:r>
    </w:p>
    <w:p w14:paraId="416CFB94"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Instalación de herramientas de desarrollo:</w:t>
      </w:r>
    </w:p>
    <w:p w14:paraId="0CFC3735" w14:textId="602D804F" w:rsidR="00897C85" w:rsidRPr="00897C85" w:rsidRDefault="003F0599"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VSCode + extensiones</w:t>
      </w:r>
    </w:p>
    <w:p w14:paraId="42DEA8F2" w14:textId="4CA03B54" w:rsidR="00897C85" w:rsidRPr="00897C85" w:rsidRDefault="003F0599"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Git</w:t>
      </w:r>
    </w:p>
    <w:p w14:paraId="7667BC46" w14:textId="3A10DD2F" w:rsidR="00BD582C" w:rsidRDefault="003F0599" w:rsidP="00404AC5">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Navegadores para pruebas (Chrome, Firefox)</w:t>
      </w:r>
    </w:p>
    <w:p w14:paraId="748A7DDE" w14:textId="77777777" w:rsidR="00020BCB" w:rsidRPr="00897C85" w:rsidRDefault="00020BCB" w:rsidP="00404AC5">
      <w:pPr>
        <w:ind w:left="1440" w:firstLine="720"/>
        <w:rPr>
          <w:i/>
          <w:iCs/>
          <w:color w:val="161718" w:themeColor="text1"/>
          <w:sz w:val="32"/>
          <w:szCs w:val="24"/>
        </w:rPr>
      </w:pPr>
    </w:p>
    <w:p w14:paraId="08C79042" w14:textId="4AE74EBD" w:rsidR="00BD582C" w:rsidRPr="003F0599" w:rsidRDefault="00897C85" w:rsidP="00897C85">
      <w:pPr>
        <w:rPr>
          <w:b/>
          <w:bCs/>
          <w:color w:val="161718" w:themeColor="text1"/>
          <w:sz w:val="40"/>
          <w:szCs w:val="32"/>
        </w:rPr>
      </w:pPr>
      <w:r w:rsidRPr="00897C85">
        <w:rPr>
          <w:b/>
          <w:bCs/>
          <w:color w:val="161718" w:themeColor="text1"/>
          <w:sz w:val="40"/>
          <w:szCs w:val="32"/>
        </w:rPr>
        <w:t>5. Diseño de la Web Corporativa</w:t>
      </w:r>
    </w:p>
    <w:p w14:paraId="121BFB32" w14:textId="1C5F22D2" w:rsidR="00897C85" w:rsidRPr="00897C85" w:rsidRDefault="00897C85" w:rsidP="00282AED">
      <w:pPr>
        <w:ind w:firstLine="720"/>
        <w:rPr>
          <w:b/>
          <w:bCs/>
          <w:color w:val="161718" w:themeColor="text1"/>
          <w:sz w:val="32"/>
          <w:szCs w:val="24"/>
        </w:rPr>
      </w:pPr>
      <w:r w:rsidRPr="00897C85">
        <w:rPr>
          <w:b/>
          <w:bCs/>
          <w:color w:val="161718" w:themeColor="text1"/>
          <w:sz w:val="32"/>
          <w:szCs w:val="24"/>
        </w:rPr>
        <w:t>5.1 Análisis de la web actual</w:t>
      </w:r>
    </w:p>
    <w:p w14:paraId="56806DC1"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revisa la web oficial de Atalanta para identificar:</w:t>
      </w:r>
    </w:p>
    <w:p w14:paraId="17FF65A0" w14:textId="03FA6CD9"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Estructura de navegación.</w:t>
      </w:r>
    </w:p>
    <w:p w14:paraId="3BEA5CCE" w14:textId="392E6E3D"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Estilo visual.</w:t>
      </w:r>
    </w:p>
    <w:p w14:paraId="28F70EB9" w14:textId="4547F6D9"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Contenidos esenciales.</w:t>
      </w:r>
    </w:p>
    <w:p w14:paraId="2B2442CD" w14:textId="74D5B0C1" w:rsidR="00BD582C"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Funcionalidades existentes.</w:t>
      </w:r>
    </w:p>
    <w:p w14:paraId="1A63747C" w14:textId="77777777" w:rsidR="00B11D7D" w:rsidRDefault="00B11D7D" w:rsidP="00404AC5">
      <w:pPr>
        <w:ind w:left="1440" w:firstLine="720"/>
        <w:rPr>
          <w:color w:val="161718" w:themeColor="text1"/>
          <w:sz w:val="32"/>
          <w:szCs w:val="24"/>
        </w:rPr>
      </w:pPr>
    </w:p>
    <w:p w14:paraId="7D6FDFBD" w14:textId="148E1E12" w:rsidR="00897C85" w:rsidRPr="00897C85" w:rsidRDefault="00897C85" w:rsidP="00282AED">
      <w:pPr>
        <w:ind w:firstLine="720"/>
        <w:rPr>
          <w:b/>
          <w:bCs/>
          <w:color w:val="161718" w:themeColor="text1"/>
          <w:sz w:val="32"/>
          <w:szCs w:val="24"/>
        </w:rPr>
      </w:pPr>
      <w:r w:rsidRPr="00897C85">
        <w:rPr>
          <w:b/>
          <w:bCs/>
          <w:color w:val="161718" w:themeColor="text1"/>
          <w:sz w:val="32"/>
          <w:szCs w:val="24"/>
        </w:rPr>
        <w:t>5.2 Propuesta de diseño</w:t>
      </w:r>
    </w:p>
    <w:p w14:paraId="47E74F91"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definen los siguientes elementos:</w:t>
      </w:r>
    </w:p>
    <w:p w14:paraId="0FE45BE6" w14:textId="0107A424"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Paleta de colores corporativa.</w:t>
      </w:r>
    </w:p>
    <w:p w14:paraId="46A64173" w14:textId="1B435459"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Tipografías.</w:t>
      </w:r>
    </w:p>
    <w:p w14:paraId="7329A9C6" w14:textId="1D30A956"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Estilo visual general.</w:t>
      </w:r>
    </w:p>
    <w:p w14:paraId="2062F855" w14:textId="6EDCFAD1"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Wireframes de las secciones principales:</w:t>
      </w:r>
    </w:p>
    <w:p w14:paraId="0FDDA1D5" w14:textId="2E8F2092"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Inicio</w:t>
      </w:r>
    </w:p>
    <w:p w14:paraId="449630C2" w14:textId="43E14DD7"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Servicios</w:t>
      </w:r>
    </w:p>
    <w:p w14:paraId="448B4773" w14:textId="357411EA" w:rsid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Blog/Noticias (opcional)</w:t>
      </w:r>
    </w:p>
    <w:p w14:paraId="509A4F76" w14:textId="77777777" w:rsidR="00BD582C" w:rsidRPr="00897C85" w:rsidRDefault="00BD582C" w:rsidP="00897C85">
      <w:pPr>
        <w:rPr>
          <w:color w:val="161718" w:themeColor="text1"/>
          <w:sz w:val="32"/>
          <w:szCs w:val="24"/>
        </w:rPr>
      </w:pPr>
    </w:p>
    <w:p w14:paraId="589B32A7" w14:textId="77777777" w:rsidR="00020BCB" w:rsidRDefault="00020BCB" w:rsidP="00897C85">
      <w:pPr>
        <w:rPr>
          <w:b/>
          <w:bCs/>
          <w:color w:val="161718" w:themeColor="text1"/>
          <w:sz w:val="40"/>
          <w:szCs w:val="32"/>
        </w:rPr>
      </w:pPr>
    </w:p>
    <w:p w14:paraId="0B00DB60" w14:textId="77777777" w:rsidR="00020BCB" w:rsidRDefault="00020BCB" w:rsidP="00897C85">
      <w:pPr>
        <w:rPr>
          <w:b/>
          <w:bCs/>
          <w:color w:val="161718" w:themeColor="text1"/>
          <w:sz w:val="40"/>
          <w:szCs w:val="32"/>
        </w:rPr>
      </w:pPr>
    </w:p>
    <w:p w14:paraId="24061A11" w14:textId="77777777" w:rsidR="00020BCB" w:rsidRDefault="00020BCB" w:rsidP="00897C85">
      <w:pPr>
        <w:rPr>
          <w:b/>
          <w:bCs/>
          <w:color w:val="161718" w:themeColor="text1"/>
          <w:sz w:val="40"/>
          <w:szCs w:val="32"/>
        </w:rPr>
      </w:pPr>
    </w:p>
    <w:p w14:paraId="66619EAB" w14:textId="77777777" w:rsidR="00020BCB" w:rsidRDefault="00020BCB" w:rsidP="00897C85">
      <w:pPr>
        <w:rPr>
          <w:b/>
          <w:bCs/>
          <w:color w:val="161718" w:themeColor="text1"/>
          <w:sz w:val="40"/>
          <w:szCs w:val="32"/>
        </w:rPr>
      </w:pPr>
    </w:p>
    <w:p w14:paraId="096BD87E" w14:textId="77777777" w:rsidR="00020BCB" w:rsidRDefault="00020BCB" w:rsidP="00897C85">
      <w:pPr>
        <w:rPr>
          <w:b/>
          <w:bCs/>
          <w:color w:val="161718" w:themeColor="text1"/>
          <w:sz w:val="40"/>
          <w:szCs w:val="32"/>
        </w:rPr>
      </w:pPr>
    </w:p>
    <w:p w14:paraId="2E40E171" w14:textId="4A11014E" w:rsidR="00897C85" w:rsidRPr="00897C85" w:rsidRDefault="00897C85" w:rsidP="00897C85">
      <w:pPr>
        <w:rPr>
          <w:b/>
          <w:bCs/>
          <w:color w:val="161718" w:themeColor="text1"/>
          <w:sz w:val="40"/>
          <w:szCs w:val="32"/>
        </w:rPr>
      </w:pPr>
      <w:r w:rsidRPr="00897C85">
        <w:rPr>
          <w:b/>
          <w:bCs/>
          <w:color w:val="161718" w:themeColor="text1"/>
          <w:sz w:val="40"/>
          <w:szCs w:val="32"/>
        </w:rPr>
        <w:lastRenderedPageBreak/>
        <w:t>6. Desarrollo de la Web Corporativa Funcional</w:t>
      </w:r>
    </w:p>
    <w:p w14:paraId="0A157DA7"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6.1 Estructura inicial</w:t>
      </w:r>
    </w:p>
    <w:p w14:paraId="75821BB9"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implementa una primera versión navegable con:</w:t>
      </w:r>
    </w:p>
    <w:p w14:paraId="1B6E80EB" w14:textId="40E00B8F"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Cabecera (navbar)</w:t>
      </w:r>
    </w:p>
    <w:p w14:paraId="795482D2" w14:textId="6E2846B6"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Pie de página (footer)</w:t>
      </w:r>
    </w:p>
    <w:p w14:paraId="3A2BAF1F" w14:textId="1A2DA530"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Secciones principales con contenido provisional</w:t>
      </w:r>
    </w:p>
    <w:p w14:paraId="38EA036A" w14:textId="6426D9A8" w:rsid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Diseño responsive básico</w:t>
      </w:r>
    </w:p>
    <w:p w14:paraId="6A93D8B0" w14:textId="77777777" w:rsidR="002134B9" w:rsidRPr="00897C85" w:rsidRDefault="002134B9" w:rsidP="008A4406">
      <w:pPr>
        <w:rPr>
          <w:color w:val="161718" w:themeColor="text1"/>
          <w:sz w:val="32"/>
          <w:szCs w:val="24"/>
        </w:rPr>
      </w:pPr>
    </w:p>
    <w:p w14:paraId="0491DA78"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6.2 Tecnologías utilizadas</w:t>
      </w:r>
    </w:p>
    <w:p w14:paraId="6A76E2B7"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HTML5, CSS3 y JavaScript</w:t>
      </w:r>
    </w:p>
    <w:p w14:paraId="22D46511" w14:textId="77777777" w:rsidR="00282AED" w:rsidRDefault="00897C85" w:rsidP="00282AED">
      <w:pPr>
        <w:ind w:left="1440"/>
        <w:rPr>
          <w:color w:val="161718" w:themeColor="text1"/>
          <w:sz w:val="32"/>
          <w:szCs w:val="24"/>
        </w:rPr>
      </w:pPr>
      <w:r w:rsidRPr="00897C85">
        <w:rPr>
          <w:color w:val="161718" w:themeColor="text1"/>
          <w:sz w:val="32"/>
          <w:szCs w:val="24"/>
        </w:rPr>
        <w:t>Framework opcional (según decisión del equipo):</w:t>
      </w:r>
    </w:p>
    <w:p w14:paraId="6DE47E5D" w14:textId="12C4CC0A" w:rsidR="00897C85" w:rsidRPr="00897C85" w:rsidRDefault="00897C85" w:rsidP="00282AED">
      <w:pPr>
        <w:ind w:left="1440" w:firstLine="720"/>
        <w:rPr>
          <w:color w:val="161718" w:themeColor="text1"/>
          <w:sz w:val="32"/>
          <w:szCs w:val="24"/>
        </w:rPr>
      </w:pPr>
      <w:r w:rsidRPr="00897C85">
        <w:rPr>
          <w:color w:val="161718" w:themeColor="text1"/>
          <w:sz w:val="32"/>
          <w:szCs w:val="24"/>
        </w:rPr>
        <w:t xml:space="preserve"> React, Vue o desarrollo tradicional</w:t>
      </w:r>
    </w:p>
    <w:p w14:paraId="71D0A799"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Sistema de plantillas si se usa backend (PHP, Node, etc.)</w:t>
      </w:r>
    </w:p>
    <w:p w14:paraId="6CBA957C"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6.3 Criterios de funcionalidad</w:t>
      </w:r>
    </w:p>
    <w:p w14:paraId="4D05AE75" w14:textId="4178FD3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Navegación completa entre páginas.</w:t>
      </w:r>
    </w:p>
    <w:p w14:paraId="6E029472" w14:textId="5996F22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Contenido visible y organizado.</w:t>
      </w:r>
    </w:p>
    <w:p w14:paraId="7405C05D" w14:textId="0ED3E350"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Compatibilidad con dispositivos móviles.</w:t>
      </w:r>
    </w:p>
    <w:p w14:paraId="0555AC8C" w14:textId="44ECB500" w:rsidR="002134B9" w:rsidRDefault="009721F3" w:rsidP="002134B9">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Código limpio y estructurado.</w:t>
      </w:r>
    </w:p>
    <w:p w14:paraId="39EB7C9B" w14:textId="77777777" w:rsidR="002134B9" w:rsidRPr="00897C85" w:rsidRDefault="002134B9" w:rsidP="00897C85">
      <w:pPr>
        <w:rPr>
          <w:color w:val="161718" w:themeColor="text1"/>
          <w:sz w:val="32"/>
          <w:szCs w:val="24"/>
        </w:rPr>
      </w:pPr>
    </w:p>
    <w:p w14:paraId="084C6A98" w14:textId="77777777" w:rsidR="00897C85" w:rsidRPr="00897C85" w:rsidRDefault="00897C85" w:rsidP="00897C85">
      <w:pPr>
        <w:rPr>
          <w:b/>
          <w:bCs/>
          <w:color w:val="161718" w:themeColor="text1"/>
          <w:sz w:val="40"/>
          <w:szCs w:val="32"/>
        </w:rPr>
      </w:pPr>
      <w:r w:rsidRPr="00897C85">
        <w:rPr>
          <w:b/>
          <w:bCs/>
          <w:color w:val="161718" w:themeColor="text1"/>
          <w:sz w:val="40"/>
          <w:szCs w:val="32"/>
        </w:rPr>
        <w:t>7. Medidas Iniciales de Seguridad</w:t>
      </w:r>
    </w:p>
    <w:p w14:paraId="76A20B01" w14:textId="77777777" w:rsidR="00897C85" w:rsidRPr="00897C85" w:rsidRDefault="00897C85" w:rsidP="00282AED">
      <w:pPr>
        <w:ind w:left="720"/>
        <w:rPr>
          <w:color w:val="161718" w:themeColor="text1"/>
          <w:sz w:val="32"/>
          <w:szCs w:val="24"/>
        </w:rPr>
      </w:pPr>
      <w:r w:rsidRPr="00897C85">
        <w:rPr>
          <w:color w:val="161718" w:themeColor="text1"/>
          <w:sz w:val="32"/>
          <w:szCs w:val="24"/>
        </w:rPr>
        <w:t>Aunque la seguridad avanzada se abordará en la Fase 3, en esta etapa se aplican medidas básicas:</w:t>
      </w:r>
    </w:p>
    <w:p w14:paraId="418D11A3" w14:textId="0D6CE7F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Configuración de HTTPS.</w:t>
      </w:r>
    </w:p>
    <w:p w14:paraId="5BEA5FD2" w14:textId="260B93D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Cabeceras de seguridad mínimas:</w:t>
      </w:r>
    </w:p>
    <w:p w14:paraId="496AF1AD" w14:textId="77777777" w:rsidR="00897C85" w:rsidRPr="00897C85" w:rsidRDefault="00897C85" w:rsidP="00282AED">
      <w:pPr>
        <w:ind w:left="1440" w:firstLine="720"/>
        <w:rPr>
          <w:color w:val="161718" w:themeColor="text1"/>
          <w:sz w:val="32"/>
          <w:szCs w:val="24"/>
        </w:rPr>
      </w:pPr>
      <w:r w:rsidRPr="00897C85">
        <w:rPr>
          <w:color w:val="161718" w:themeColor="text1"/>
          <w:sz w:val="32"/>
          <w:szCs w:val="24"/>
        </w:rPr>
        <w:t>X-Frame-Options</w:t>
      </w:r>
    </w:p>
    <w:p w14:paraId="26C65364" w14:textId="77777777" w:rsidR="00897C85" w:rsidRPr="00897C85" w:rsidRDefault="00897C85" w:rsidP="00282AED">
      <w:pPr>
        <w:ind w:left="1440" w:firstLine="720"/>
        <w:rPr>
          <w:color w:val="161718" w:themeColor="text1"/>
          <w:sz w:val="32"/>
          <w:szCs w:val="24"/>
        </w:rPr>
      </w:pPr>
      <w:r w:rsidRPr="00897C85">
        <w:rPr>
          <w:color w:val="161718" w:themeColor="text1"/>
          <w:sz w:val="32"/>
          <w:szCs w:val="24"/>
        </w:rPr>
        <w:t>X-Content-Type-Options</w:t>
      </w:r>
    </w:p>
    <w:p w14:paraId="2179D921" w14:textId="34021B7B" w:rsidR="00897C85" w:rsidRPr="00897C85" w:rsidRDefault="003F0599"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Validación de formularios en el lado del cliente.</w:t>
      </w:r>
    </w:p>
    <w:p w14:paraId="5A8B8A7F" w14:textId="329FDF4B" w:rsidR="00897C85" w:rsidRPr="00897C85" w:rsidRDefault="003F0599"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Evitar subida de archivos sin control.</w:t>
      </w:r>
    </w:p>
    <w:p w14:paraId="364D1D3A" w14:textId="3A45FBF7" w:rsidR="00897C85" w:rsidRDefault="003F0599" w:rsidP="00282AED">
      <w:pPr>
        <w:ind w:left="1440"/>
        <w:rPr>
          <w:color w:val="161718" w:themeColor="text1"/>
          <w:sz w:val="32"/>
          <w:szCs w:val="24"/>
        </w:rPr>
      </w:pPr>
      <w:r>
        <w:rPr>
          <w:color w:val="161718" w:themeColor="text1"/>
          <w:sz w:val="32"/>
          <w:szCs w:val="24"/>
        </w:rPr>
        <w:t>-</w:t>
      </w:r>
      <w:r w:rsidR="00897C85" w:rsidRPr="00897C85">
        <w:rPr>
          <w:color w:val="161718" w:themeColor="text1"/>
          <w:sz w:val="32"/>
          <w:szCs w:val="24"/>
        </w:rPr>
        <w:t>Eliminación de información sensible en mensajes de error.</w:t>
      </w:r>
    </w:p>
    <w:p w14:paraId="495E90A3" w14:textId="77777777" w:rsidR="00BD582C" w:rsidRPr="00897C85" w:rsidRDefault="00BD582C" w:rsidP="00897C85">
      <w:pPr>
        <w:rPr>
          <w:color w:val="161718" w:themeColor="text1"/>
          <w:sz w:val="32"/>
          <w:szCs w:val="24"/>
        </w:rPr>
      </w:pPr>
    </w:p>
    <w:p w14:paraId="476713E9" w14:textId="40154FFA" w:rsidR="00897C85" w:rsidRPr="00897C85" w:rsidRDefault="00897C85" w:rsidP="00897C85">
      <w:pPr>
        <w:rPr>
          <w:b/>
          <w:bCs/>
          <w:color w:val="161718" w:themeColor="text1"/>
          <w:sz w:val="40"/>
          <w:szCs w:val="32"/>
        </w:rPr>
      </w:pPr>
      <w:r w:rsidRPr="00897C85">
        <w:rPr>
          <w:b/>
          <w:bCs/>
          <w:color w:val="161718" w:themeColor="text1"/>
          <w:sz w:val="40"/>
          <w:szCs w:val="32"/>
        </w:rPr>
        <w:t xml:space="preserve">8. Documentación </w:t>
      </w:r>
      <w:r w:rsidR="00BD582C" w:rsidRPr="003F0599">
        <w:rPr>
          <w:b/>
          <w:bCs/>
          <w:color w:val="161718" w:themeColor="text1"/>
          <w:sz w:val="40"/>
          <w:szCs w:val="32"/>
        </w:rPr>
        <w:t xml:space="preserve">y Conclusión </w:t>
      </w:r>
      <w:r w:rsidRPr="00897C85">
        <w:rPr>
          <w:b/>
          <w:bCs/>
          <w:color w:val="161718" w:themeColor="text1"/>
          <w:sz w:val="40"/>
          <w:szCs w:val="32"/>
        </w:rPr>
        <w:t>del Proyecto</w:t>
      </w:r>
    </w:p>
    <w:p w14:paraId="5873A351" w14:textId="5A281778" w:rsidR="00897C85" w:rsidRPr="00897C85" w:rsidRDefault="00BD582C" w:rsidP="00282AED">
      <w:pPr>
        <w:ind w:firstLine="720"/>
        <w:rPr>
          <w:color w:val="161718" w:themeColor="text1"/>
          <w:sz w:val="32"/>
          <w:szCs w:val="24"/>
        </w:rPr>
      </w:pPr>
      <w:r>
        <w:rPr>
          <w:color w:val="161718" w:themeColor="text1"/>
          <w:sz w:val="32"/>
          <w:szCs w:val="24"/>
        </w:rPr>
        <w:t xml:space="preserve">Adjuntamos un resumen </w:t>
      </w:r>
      <w:r w:rsidR="00897C85" w:rsidRPr="00897C85">
        <w:rPr>
          <w:color w:val="161718" w:themeColor="text1"/>
          <w:sz w:val="32"/>
          <w:szCs w:val="24"/>
        </w:rPr>
        <w:t>que incluye:</w:t>
      </w:r>
    </w:p>
    <w:p w14:paraId="674D33D0" w14:textId="2532B5C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Objetivos del proyecto</w:t>
      </w:r>
      <w:r w:rsidR="00BD582C">
        <w:rPr>
          <w:color w:val="161718" w:themeColor="text1"/>
          <w:sz w:val="32"/>
          <w:szCs w:val="24"/>
        </w:rPr>
        <w:t>.</w:t>
      </w:r>
    </w:p>
    <w:p w14:paraId="17C9A727" w14:textId="25739E7B" w:rsidR="00897C85" w:rsidRPr="00897C85" w:rsidRDefault="009721F3" w:rsidP="00282AED">
      <w:pPr>
        <w:ind w:left="720" w:firstLine="720"/>
        <w:rPr>
          <w:color w:val="161718" w:themeColor="text1"/>
          <w:sz w:val="32"/>
          <w:szCs w:val="24"/>
        </w:rPr>
      </w:pPr>
      <w:r>
        <w:rPr>
          <w:color w:val="161718" w:themeColor="text1"/>
          <w:sz w:val="32"/>
          <w:szCs w:val="24"/>
        </w:rPr>
        <w:lastRenderedPageBreak/>
        <w:t>-</w:t>
      </w:r>
      <w:r w:rsidR="00897C85" w:rsidRPr="00897C85">
        <w:rPr>
          <w:color w:val="161718" w:themeColor="text1"/>
          <w:sz w:val="32"/>
          <w:szCs w:val="24"/>
        </w:rPr>
        <w:t>Tecnologías seleccionadas.</w:t>
      </w:r>
    </w:p>
    <w:p w14:paraId="2E1E4EEC" w14:textId="5F93A7B4"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Arquitectura inicial.</w:t>
      </w:r>
    </w:p>
    <w:p w14:paraId="5BC67FB6" w14:textId="3E95881F"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Roles del equipo.</w:t>
      </w:r>
    </w:p>
    <w:p w14:paraId="691E49FF" w14:textId="0993DE0A"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Planificación de tareas.</w:t>
      </w:r>
    </w:p>
    <w:p w14:paraId="4A09B685" w14:textId="08B9D1C5" w:rsid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Instrucciones para ejecutar el entorno de desarrollo.</w:t>
      </w:r>
    </w:p>
    <w:p w14:paraId="027CB009" w14:textId="77777777" w:rsidR="002134B9" w:rsidRPr="00897C85" w:rsidRDefault="002134B9" w:rsidP="00897C85">
      <w:pPr>
        <w:rPr>
          <w:color w:val="161718" w:themeColor="text1"/>
          <w:sz w:val="32"/>
          <w:szCs w:val="24"/>
        </w:rPr>
      </w:pPr>
    </w:p>
    <w:p w14:paraId="71ABE1F5" w14:textId="77777777" w:rsidR="00897C85" w:rsidRPr="00897C85" w:rsidRDefault="00897C85" w:rsidP="00897C85">
      <w:pPr>
        <w:rPr>
          <w:b/>
          <w:bCs/>
          <w:color w:val="161718" w:themeColor="text1"/>
          <w:sz w:val="40"/>
          <w:szCs w:val="32"/>
        </w:rPr>
      </w:pPr>
      <w:r w:rsidRPr="00897C85">
        <w:rPr>
          <w:b/>
          <w:bCs/>
          <w:color w:val="161718" w:themeColor="text1"/>
          <w:sz w:val="40"/>
          <w:szCs w:val="32"/>
        </w:rPr>
        <w:t>9. Resultado de la Fase 1</w:t>
      </w:r>
    </w:p>
    <w:p w14:paraId="6A086571" w14:textId="77777777" w:rsidR="00897C85" w:rsidRPr="00897C85" w:rsidRDefault="00897C85" w:rsidP="00282AED">
      <w:pPr>
        <w:ind w:firstLine="720"/>
        <w:rPr>
          <w:color w:val="161718" w:themeColor="text1"/>
          <w:sz w:val="32"/>
          <w:szCs w:val="24"/>
        </w:rPr>
      </w:pPr>
      <w:r w:rsidRPr="00897C85">
        <w:rPr>
          <w:color w:val="161718" w:themeColor="text1"/>
          <w:sz w:val="32"/>
          <w:szCs w:val="24"/>
        </w:rPr>
        <w:t>Al finalizar esta fase, el equipo entrega:</w:t>
      </w:r>
    </w:p>
    <w:p w14:paraId="5F28A08D" w14:textId="5BB12584"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Una web corporativa navegable y funcional.</w:t>
      </w:r>
    </w:p>
    <w:p w14:paraId="34A42EC5" w14:textId="35F92693"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Infraestructura técnica preparada.</w:t>
      </w:r>
    </w:p>
    <w:p w14:paraId="19A30479" w14:textId="3249A54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Repositorio organizado y operativo.</w:t>
      </w:r>
    </w:p>
    <w:p w14:paraId="1DEF65AF" w14:textId="4E566065"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Documentación inicial completa.</w:t>
      </w:r>
    </w:p>
    <w:p w14:paraId="041CA83F" w14:textId="62BCE718" w:rsidR="00897C85" w:rsidRPr="00897C85" w:rsidRDefault="009721F3" w:rsidP="00282AED">
      <w:pPr>
        <w:ind w:left="720" w:firstLine="720"/>
        <w:rPr>
          <w:color w:val="161718" w:themeColor="text1"/>
        </w:rPr>
      </w:pPr>
      <w:r>
        <w:rPr>
          <w:color w:val="161718" w:themeColor="text1"/>
          <w:sz w:val="32"/>
          <w:szCs w:val="24"/>
        </w:rPr>
        <w:t>-</w:t>
      </w:r>
      <w:r w:rsidR="00897C85" w:rsidRPr="00897C85">
        <w:rPr>
          <w:color w:val="161718" w:themeColor="text1"/>
          <w:sz w:val="32"/>
          <w:szCs w:val="24"/>
        </w:rPr>
        <w:t>Medidas básicas de seguridad aplicadas</w:t>
      </w:r>
      <w:r w:rsidR="00897C85" w:rsidRPr="00897C85">
        <w:rPr>
          <w:color w:val="161718" w:themeColor="text1"/>
        </w:rPr>
        <w:t>.</w:t>
      </w:r>
    </w:p>
    <w:p w14:paraId="2F0AD694" w14:textId="77777777" w:rsidR="00897C85" w:rsidRPr="00897C85" w:rsidRDefault="00897C85" w:rsidP="00897C85">
      <w:pPr>
        <w:rPr>
          <w:color w:val="161718" w:themeColor="text1"/>
        </w:rPr>
      </w:pPr>
    </w:p>
    <w:p w14:paraId="251BEA8A" w14:textId="37739BC8" w:rsidR="002134B9" w:rsidRPr="009673BF" w:rsidRDefault="002134B9" w:rsidP="002134B9">
      <w:pPr>
        <w:pStyle w:val="Prrafodelista"/>
        <w:numPr>
          <w:ilvl w:val="0"/>
          <w:numId w:val="17"/>
        </w:numPr>
        <w:rPr>
          <w:b/>
          <w:bCs/>
          <w:color w:val="161718" w:themeColor="text1"/>
          <w:sz w:val="48"/>
          <w:szCs w:val="40"/>
        </w:rPr>
      </w:pPr>
      <w:r w:rsidRPr="009673BF">
        <w:rPr>
          <w:b/>
          <w:bCs/>
          <w:color w:val="161718" w:themeColor="text1"/>
          <w:sz w:val="48"/>
          <w:szCs w:val="40"/>
        </w:rPr>
        <w:t>Objetivos de la Fase 1</w:t>
      </w:r>
    </w:p>
    <w:p w14:paraId="51887149" w14:textId="0D41E84F" w:rsidR="002134B9" w:rsidRDefault="002134B9" w:rsidP="002134B9">
      <w:pPr>
        <w:rPr>
          <w:color w:val="161718" w:themeColor="text1"/>
        </w:rPr>
      </w:pPr>
      <w:r w:rsidRPr="002134B9">
        <w:rPr>
          <w:color w:val="161718" w:themeColor="text1"/>
        </w:rPr>
        <w:t xml:space="preserve">La Fase 1 del proyecto tiene como finalidad establecer los cimientos técnicos, organizativos y funcionales que permitirán el desarrollo completo del sistema solicitado por </w:t>
      </w:r>
      <w:r w:rsidR="00E46AC7">
        <w:rPr>
          <w:color w:val="161718" w:themeColor="text1"/>
        </w:rPr>
        <w:t xml:space="preserve">el periodo de prácticas para la Empresa </w:t>
      </w:r>
      <w:r w:rsidRPr="002134B9">
        <w:rPr>
          <w:color w:val="161718" w:themeColor="text1"/>
        </w:rPr>
        <w:t>Atalanta. Esta fase se centra en construir una base sólida que garantice la continuidad del proyecto en las siguientes etapas.</w:t>
      </w:r>
    </w:p>
    <w:p w14:paraId="60E7C35B" w14:textId="77777777" w:rsidR="002750CA" w:rsidRPr="002134B9" w:rsidRDefault="002750CA" w:rsidP="002134B9">
      <w:pPr>
        <w:rPr>
          <w:color w:val="161718" w:themeColor="text1"/>
        </w:rPr>
      </w:pPr>
    </w:p>
    <w:p w14:paraId="5D21F5E7" w14:textId="7AE381D2" w:rsidR="002134B9" w:rsidRPr="002134B9" w:rsidRDefault="002134B9" w:rsidP="002134B9">
      <w:pPr>
        <w:ind w:firstLine="360"/>
        <w:rPr>
          <w:b/>
          <w:bCs/>
          <w:color w:val="161718" w:themeColor="text1"/>
        </w:rPr>
      </w:pPr>
      <w:r w:rsidRPr="002134B9">
        <w:rPr>
          <w:b/>
          <w:bCs/>
          <w:color w:val="161718" w:themeColor="text1"/>
        </w:rPr>
        <w:t>Objetivos desarrollados</w:t>
      </w:r>
    </w:p>
    <w:p w14:paraId="0C98AFF2" w14:textId="472D67C5" w:rsidR="002134B9" w:rsidRDefault="002134B9" w:rsidP="002134B9">
      <w:pPr>
        <w:numPr>
          <w:ilvl w:val="0"/>
          <w:numId w:val="14"/>
        </w:numPr>
        <w:rPr>
          <w:color w:val="161718" w:themeColor="text1"/>
        </w:rPr>
      </w:pPr>
      <w:r w:rsidRPr="002134B9">
        <w:rPr>
          <w:b/>
          <w:bCs/>
          <w:color w:val="161718" w:themeColor="text1"/>
        </w:rPr>
        <w:t>Preparar el entorno técnico del proyecto</w:t>
      </w:r>
      <w:r w:rsidRPr="002134B9">
        <w:rPr>
          <w:color w:val="161718" w:themeColor="text1"/>
        </w:rPr>
        <w:t xml:space="preserve"> Incluye la creación y configuración de las máquinas necesarias, la instalación de herramientas de desarrollo, la definición de la estructura de carpetas y la creación del repositorio en GitHub</w:t>
      </w:r>
      <w:r>
        <w:rPr>
          <w:color w:val="161718" w:themeColor="text1"/>
        </w:rPr>
        <w:t xml:space="preserve">. El proyecto dentro de Git Hub se desarrolla en un repositorio compartido con los demás miembros del </w:t>
      </w:r>
      <w:r w:rsidR="005072BA">
        <w:rPr>
          <w:color w:val="161718" w:themeColor="text1"/>
        </w:rPr>
        <w:t>equipo. Para que todo el avance este al alcance de todos.</w:t>
      </w:r>
    </w:p>
    <w:p w14:paraId="6D25C630" w14:textId="77777777" w:rsidR="005072BA" w:rsidRDefault="005072BA" w:rsidP="005072BA">
      <w:pPr>
        <w:ind w:left="720"/>
        <w:rPr>
          <w:color w:val="161718" w:themeColor="text1"/>
        </w:rPr>
      </w:pPr>
    </w:p>
    <w:p w14:paraId="2634BD8C" w14:textId="77777777" w:rsidR="002134B9" w:rsidRDefault="002134B9" w:rsidP="002134B9">
      <w:pPr>
        <w:rPr>
          <w:color w:val="161718" w:themeColor="text1"/>
        </w:rPr>
      </w:pPr>
    </w:p>
    <w:p w14:paraId="6D48744B" w14:textId="75CF5805" w:rsidR="002134B9" w:rsidRDefault="002134B9" w:rsidP="002134B9">
      <w:pPr>
        <w:rPr>
          <w:color w:val="161718" w:themeColor="text1"/>
        </w:rPr>
      </w:pPr>
      <w:r w:rsidRPr="00C700BC">
        <w:rPr>
          <w:noProof/>
          <w:color w:val="161718" w:themeColor="text1"/>
        </w:rPr>
        <w:lastRenderedPageBreak/>
        <w:drawing>
          <wp:inline distT="0" distB="0" distL="0" distR="0" wp14:anchorId="2E70B2DA" wp14:editId="1C7008BC">
            <wp:extent cx="6097270" cy="2623185"/>
            <wp:effectExtent l="0" t="0" r="0" b="5715"/>
            <wp:docPr id="208133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4971" name=""/>
                    <pic:cNvPicPr/>
                  </pic:nvPicPr>
                  <pic:blipFill>
                    <a:blip r:embed="rId10"/>
                    <a:stretch>
                      <a:fillRect/>
                    </a:stretch>
                  </pic:blipFill>
                  <pic:spPr>
                    <a:xfrm>
                      <a:off x="0" y="0"/>
                      <a:ext cx="6097270" cy="2623185"/>
                    </a:xfrm>
                    <a:prstGeom prst="rect">
                      <a:avLst/>
                    </a:prstGeom>
                  </pic:spPr>
                </pic:pic>
              </a:graphicData>
            </a:graphic>
          </wp:inline>
        </w:drawing>
      </w:r>
    </w:p>
    <w:p w14:paraId="621AD83B" w14:textId="77777777" w:rsidR="005072BA" w:rsidRDefault="005072BA" w:rsidP="002134B9">
      <w:pPr>
        <w:rPr>
          <w:color w:val="161718" w:themeColor="text1"/>
        </w:rPr>
      </w:pPr>
    </w:p>
    <w:p w14:paraId="2E1FEDB1" w14:textId="77777777" w:rsidR="005072BA" w:rsidRPr="002134B9" w:rsidRDefault="005072BA" w:rsidP="002134B9">
      <w:pPr>
        <w:rPr>
          <w:color w:val="161718" w:themeColor="text1"/>
        </w:rPr>
      </w:pPr>
    </w:p>
    <w:p w14:paraId="58A295ED" w14:textId="77777777" w:rsidR="002134B9" w:rsidRDefault="002134B9" w:rsidP="002134B9">
      <w:pPr>
        <w:numPr>
          <w:ilvl w:val="0"/>
          <w:numId w:val="14"/>
        </w:numPr>
        <w:rPr>
          <w:color w:val="161718" w:themeColor="text1"/>
        </w:rPr>
      </w:pPr>
      <w:r w:rsidRPr="002134B9">
        <w:rPr>
          <w:b/>
          <w:bCs/>
          <w:color w:val="161718" w:themeColor="text1"/>
        </w:rPr>
        <w:t>Diseñar la arquitectura inicial de la web corporativa</w:t>
      </w:r>
      <w:r w:rsidRPr="002134B9">
        <w:rPr>
          <w:color w:val="161718" w:themeColor="text1"/>
        </w:rPr>
        <w:t xml:space="preserve"> Se define la estructura general del sitio, la distribución de páginas, la navegación, los componentes principales y la organización del código. Esta arquitectura sirve como guía para el desarrollo y evita improvisaciones que puedan generar inconsistencias.</w:t>
      </w:r>
    </w:p>
    <w:p w14:paraId="52E335A3" w14:textId="77777777" w:rsidR="00020BCB" w:rsidRDefault="00020BCB" w:rsidP="00020BCB">
      <w:pPr>
        <w:ind w:left="720"/>
        <w:rPr>
          <w:color w:val="161718" w:themeColor="text1"/>
        </w:rPr>
      </w:pPr>
    </w:p>
    <w:p w14:paraId="7246DDF4" w14:textId="1E0A380E" w:rsidR="005072BA" w:rsidRDefault="005072BA" w:rsidP="005072BA">
      <w:pPr>
        <w:ind w:left="720"/>
        <w:jc w:val="center"/>
        <w:rPr>
          <w:color w:val="161718" w:themeColor="text1"/>
        </w:rPr>
      </w:pPr>
      <w:r w:rsidRPr="005072BA">
        <w:rPr>
          <w:noProof/>
          <w:color w:val="161718" w:themeColor="text1"/>
        </w:rPr>
        <w:drawing>
          <wp:inline distT="0" distB="0" distL="0" distR="0" wp14:anchorId="091545FC" wp14:editId="33AA821B">
            <wp:extent cx="4467225" cy="2454136"/>
            <wp:effectExtent l="0" t="0" r="0" b="3810"/>
            <wp:docPr id="54117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7599" name=""/>
                    <pic:cNvPicPr/>
                  </pic:nvPicPr>
                  <pic:blipFill>
                    <a:blip r:embed="rId11"/>
                    <a:stretch>
                      <a:fillRect/>
                    </a:stretch>
                  </pic:blipFill>
                  <pic:spPr>
                    <a:xfrm>
                      <a:off x="0" y="0"/>
                      <a:ext cx="4474154" cy="2457943"/>
                    </a:xfrm>
                    <a:prstGeom prst="rect">
                      <a:avLst/>
                    </a:prstGeom>
                  </pic:spPr>
                </pic:pic>
              </a:graphicData>
            </a:graphic>
          </wp:inline>
        </w:drawing>
      </w:r>
    </w:p>
    <w:p w14:paraId="3AB3C417" w14:textId="56B2C8E9" w:rsidR="005072BA" w:rsidRDefault="005072BA" w:rsidP="005072BA">
      <w:pPr>
        <w:ind w:left="720"/>
        <w:jc w:val="center"/>
        <w:rPr>
          <w:color w:val="161718" w:themeColor="text1"/>
        </w:rPr>
      </w:pPr>
    </w:p>
    <w:p w14:paraId="5F442177" w14:textId="77777777" w:rsidR="005072BA" w:rsidRPr="002134B9" w:rsidRDefault="005072BA" w:rsidP="005072BA">
      <w:pPr>
        <w:ind w:left="720"/>
        <w:rPr>
          <w:color w:val="161718" w:themeColor="text1"/>
        </w:rPr>
      </w:pPr>
    </w:p>
    <w:p w14:paraId="705E9C15" w14:textId="79482582" w:rsidR="002134B9" w:rsidRDefault="002134B9" w:rsidP="002134B9">
      <w:pPr>
        <w:numPr>
          <w:ilvl w:val="0"/>
          <w:numId w:val="14"/>
        </w:numPr>
        <w:rPr>
          <w:color w:val="161718" w:themeColor="text1"/>
        </w:rPr>
      </w:pPr>
      <w:r w:rsidRPr="002134B9">
        <w:rPr>
          <w:b/>
          <w:bCs/>
          <w:color w:val="161718" w:themeColor="text1"/>
        </w:rPr>
        <w:t>Desarrollar una primera versión funcional y navegable de la web</w:t>
      </w:r>
      <w:r w:rsidR="00980078">
        <w:rPr>
          <w:b/>
          <w:bCs/>
          <w:color w:val="161718" w:themeColor="text1"/>
        </w:rPr>
        <w:t>:</w:t>
      </w:r>
      <w:r w:rsidRPr="002134B9">
        <w:rPr>
          <w:color w:val="161718" w:themeColor="text1"/>
        </w:rPr>
        <w:t xml:space="preserve"> Se implementa</w:t>
      </w:r>
      <w:r w:rsidR="00980078">
        <w:rPr>
          <w:color w:val="161718" w:themeColor="text1"/>
        </w:rPr>
        <w:t xml:space="preserve"> y proyecta</w:t>
      </w:r>
      <w:r w:rsidRPr="002134B9">
        <w:rPr>
          <w:color w:val="161718" w:themeColor="text1"/>
        </w:rPr>
        <w:t xml:space="preserve"> una versión inicial que permita recorrer las secciones principales, </w:t>
      </w:r>
      <w:r w:rsidR="00980078">
        <w:rPr>
          <w:color w:val="161718" w:themeColor="text1"/>
        </w:rPr>
        <w:t>el</w:t>
      </w:r>
      <w:r w:rsidRPr="002134B9">
        <w:rPr>
          <w:color w:val="161718" w:themeColor="text1"/>
        </w:rPr>
        <w:t xml:space="preserve"> contenido</w:t>
      </w:r>
      <w:r w:rsidR="00980078">
        <w:rPr>
          <w:color w:val="161718" w:themeColor="text1"/>
        </w:rPr>
        <w:t xml:space="preserve"> expuesto sea visible </w:t>
      </w:r>
      <w:r w:rsidR="00980078" w:rsidRPr="002134B9">
        <w:rPr>
          <w:color w:val="161718" w:themeColor="text1"/>
        </w:rPr>
        <w:t>y</w:t>
      </w:r>
      <w:r w:rsidRPr="002134B9">
        <w:rPr>
          <w:color w:val="161718" w:themeColor="text1"/>
        </w:rPr>
        <w:t xml:space="preserve"> comprobar la coherencia del diseño</w:t>
      </w:r>
      <w:r w:rsidR="00980078">
        <w:rPr>
          <w:color w:val="161718" w:themeColor="text1"/>
        </w:rPr>
        <w:t xml:space="preserve"> con el objetivo</w:t>
      </w:r>
      <w:r w:rsidRPr="002134B9">
        <w:rPr>
          <w:color w:val="161718" w:themeColor="text1"/>
        </w:rPr>
        <w:t xml:space="preserve">. Aunque no incluye </w:t>
      </w:r>
      <w:r w:rsidR="00980078">
        <w:rPr>
          <w:color w:val="161718" w:themeColor="text1"/>
        </w:rPr>
        <w:t xml:space="preserve">muchas </w:t>
      </w:r>
      <w:r w:rsidRPr="002134B9">
        <w:rPr>
          <w:color w:val="161718" w:themeColor="text1"/>
        </w:rPr>
        <w:t>funcionalidades avanzada</w:t>
      </w:r>
      <w:r w:rsidR="00980078">
        <w:rPr>
          <w:color w:val="161718" w:themeColor="text1"/>
        </w:rPr>
        <w:t>s la página</w:t>
      </w:r>
      <w:r w:rsidRPr="002134B9">
        <w:rPr>
          <w:color w:val="161718" w:themeColor="text1"/>
        </w:rPr>
        <w:t xml:space="preserve"> </w:t>
      </w:r>
      <w:r w:rsidR="00980078">
        <w:rPr>
          <w:color w:val="161718" w:themeColor="text1"/>
        </w:rPr>
        <w:t>es</w:t>
      </w:r>
      <w:r w:rsidRPr="002134B9">
        <w:rPr>
          <w:color w:val="161718" w:themeColor="text1"/>
        </w:rPr>
        <w:t xml:space="preserve"> </w:t>
      </w:r>
      <w:r w:rsidR="00980078">
        <w:rPr>
          <w:color w:val="161718" w:themeColor="text1"/>
        </w:rPr>
        <w:t>funcional</w:t>
      </w:r>
      <w:r w:rsidRPr="002134B9">
        <w:rPr>
          <w:color w:val="161718" w:themeColor="text1"/>
        </w:rPr>
        <w:t>, clara y representa el</w:t>
      </w:r>
      <w:r w:rsidR="00980078">
        <w:rPr>
          <w:color w:val="161718" w:themeColor="text1"/>
        </w:rPr>
        <w:t xml:space="preserve"> prototipo de la</w:t>
      </w:r>
      <w:r w:rsidRPr="002134B9">
        <w:rPr>
          <w:color w:val="161718" w:themeColor="text1"/>
        </w:rPr>
        <w:t xml:space="preserve"> </w:t>
      </w:r>
      <w:r w:rsidR="00980078">
        <w:rPr>
          <w:color w:val="161718" w:themeColor="text1"/>
        </w:rPr>
        <w:t>web</w:t>
      </w:r>
      <w:r w:rsidRPr="002134B9">
        <w:rPr>
          <w:color w:val="161718" w:themeColor="text1"/>
        </w:rPr>
        <w:t xml:space="preserve"> final.</w:t>
      </w:r>
      <w:r w:rsidR="00980078">
        <w:rPr>
          <w:color w:val="161718" w:themeColor="text1"/>
        </w:rPr>
        <w:t xml:space="preserve"> Además desarrollamos una primera toma de contacto para arreglar detalles como los iconos, la interfaz, la fuente de la letra y las imágenes/videos que incluyen en la web.</w:t>
      </w:r>
    </w:p>
    <w:p w14:paraId="6C832AC1" w14:textId="7B5B3F1B" w:rsidR="005072BA" w:rsidRPr="002134B9" w:rsidRDefault="000302D1" w:rsidP="000302D1">
      <w:pPr>
        <w:jc w:val="center"/>
        <w:rPr>
          <w:color w:val="161718" w:themeColor="text1"/>
        </w:rPr>
      </w:pPr>
      <w:r w:rsidRPr="000302D1">
        <w:rPr>
          <w:noProof/>
          <w:color w:val="161718" w:themeColor="text1"/>
        </w:rPr>
        <w:lastRenderedPageBreak/>
        <w:drawing>
          <wp:inline distT="0" distB="0" distL="0" distR="0" wp14:anchorId="630FEB12" wp14:editId="38D26AE2">
            <wp:extent cx="5419794" cy="2438400"/>
            <wp:effectExtent l="0" t="0" r="9525" b="0"/>
            <wp:docPr id="2582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781" name=""/>
                    <pic:cNvPicPr/>
                  </pic:nvPicPr>
                  <pic:blipFill>
                    <a:blip r:embed="rId12"/>
                    <a:stretch>
                      <a:fillRect/>
                    </a:stretch>
                  </pic:blipFill>
                  <pic:spPr>
                    <a:xfrm>
                      <a:off x="0" y="0"/>
                      <a:ext cx="5431482" cy="2443659"/>
                    </a:xfrm>
                    <a:prstGeom prst="rect">
                      <a:avLst/>
                    </a:prstGeom>
                  </pic:spPr>
                </pic:pic>
              </a:graphicData>
            </a:graphic>
          </wp:inline>
        </w:drawing>
      </w:r>
    </w:p>
    <w:p w14:paraId="5C64D4D9" w14:textId="77777777" w:rsidR="00980078" w:rsidRPr="00980078" w:rsidRDefault="00980078" w:rsidP="00980078">
      <w:pPr>
        <w:ind w:left="720"/>
        <w:rPr>
          <w:color w:val="161718" w:themeColor="text1"/>
        </w:rPr>
      </w:pPr>
    </w:p>
    <w:p w14:paraId="7896BC8C" w14:textId="38C4DC56" w:rsidR="002134B9" w:rsidRDefault="002134B9" w:rsidP="002134B9">
      <w:pPr>
        <w:numPr>
          <w:ilvl w:val="0"/>
          <w:numId w:val="14"/>
        </w:numPr>
        <w:rPr>
          <w:color w:val="161718" w:themeColor="text1"/>
        </w:rPr>
      </w:pPr>
      <w:r w:rsidRPr="002134B9">
        <w:rPr>
          <w:b/>
          <w:bCs/>
          <w:color w:val="161718" w:themeColor="text1"/>
        </w:rPr>
        <w:t>Aplicar medidas básicas de seguridad</w:t>
      </w:r>
      <w:r w:rsidRPr="002134B9">
        <w:rPr>
          <w:color w:val="161718" w:themeColor="text1"/>
        </w:rPr>
        <w:t xml:space="preserve"> Se incorporan prácticas esenciales como cabeceras de seguridad, validación de formularios, configuración adecuada del servidor y eliminación de mensajes de error sensibles. Esto previene vulnerabilidades tempranas y sienta las bases para la Fase 3</w:t>
      </w:r>
      <w:r w:rsidR="00980078">
        <w:rPr>
          <w:color w:val="161718" w:themeColor="text1"/>
        </w:rPr>
        <w:t xml:space="preserve"> del desarrollo de la web.</w:t>
      </w:r>
    </w:p>
    <w:p w14:paraId="1170015B" w14:textId="77777777" w:rsidR="002750CA" w:rsidRPr="002134B9" w:rsidRDefault="002750CA" w:rsidP="002750CA">
      <w:pPr>
        <w:ind w:left="720"/>
        <w:rPr>
          <w:color w:val="161718" w:themeColor="text1"/>
        </w:rPr>
      </w:pPr>
    </w:p>
    <w:p w14:paraId="49CC4EDB" w14:textId="1D129BEB" w:rsidR="002134B9" w:rsidRDefault="009673BF" w:rsidP="002134B9">
      <w:pPr>
        <w:numPr>
          <w:ilvl w:val="0"/>
          <w:numId w:val="14"/>
        </w:numPr>
        <w:rPr>
          <w:color w:val="161718" w:themeColor="text1"/>
        </w:rPr>
      </w:pPr>
      <w:r>
        <w:rPr>
          <w:b/>
          <w:bCs/>
          <w:color w:val="161718" w:themeColor="text1"/>
        </w:rPr>
        <w:t>D</w:t>
      </w:r>
      <w:r w:rsidRPr="002134B9">
        <w:rPr>
          <w:b/>
          <w:bCs/>
          <w:color w:val="161718" w:themeColor="text1"/>
        </w:rPr>
        <w:t>ocumenta</w:t>
      </w:r>
      <w:r>
        <w:rPr>
          <w:b/>
          <w:bCs/>
          <w:color w:val="161718" w:themeColor="text1"/>
        </w:rPr>
        <w:t xml:space="preserve">ción de </w:t>
      </w:r>
      <w:r w:rsidR="002134B9" w:rsidRPr="002134B9">
        <w:rPr>
          <w:b/>
          <w:bCs/>
          <w:color w:val="161718" w:themeColor="text1"/>
        </w:rPr>
        <w:t>las decisiones técnicas y organizativas del equipo</w:t>
      </w:r>
      <w:r w:rsidR="002134B9" w:rsidRPr="002134B9">
        <w:rPr>
          <w:color w:val="161718" w:themeColor="text1"/>
        </w:rPr>
        <w:t xml:space="preserve"> </w:t>
      </w:r>
      <w:r>
        <w:rPr>
          <w:color w:val="161718" w:themeColor="text1"/>
        </w:rPr>
        <w:t>Registramos</w:t>
      </w:r>
      <w:r w:rsidR="002134B9" w:rsidRPr="002134B9">
        <w:rPr>
          <w:color w:val="161718" w:themeColor="text1"/>
        </w:rPr>
        <w:t xml:space="preserve"> </w:t>
      </w:r>
      <w:r w:rsidR="00980078">
        <w:rPr>
          <w:color w:val="161718" w:themeColor="text1"/>
        </w:rPr>
        <w:t>el uso</w:t>
      </w:r>
      <w:r w:rsidR="002134B9" w:rsidRPr="002134B9">
        <w:rPr>
          <w:color w:val="161718" w:themeColor="text1"/>
        </w:rPr>
        <w:t xml:space="preserve"> de tecnologías</w:t>
      </w:r>
      <w:r>
        <w:rPr>
          <w:color w:val="161718" w:themeColor="text1"/>
        </w:rPr>
        <w:t xml:space="preserve"> como ChatGPT para hacer más fácil</w:t>
      </w:r>
      <w:r w:rsidR="00470D29">
        <w:rPr>
          <w:color w:val="161718" w:themeColor="text1"/>
        </w:rPr>
        <w:t xml:space="preserve"> el estudio de las web</w:t>
      </w:r>
      <w:r w:rsidR="00980078">
        <w:rPr>
          <w:color w:val="161718" w:themeColor="text1"/>
        </w:rPr>
        <w:t>s</w:t>
      </w:r>
      <w:r w:rsidR="00470D29">
        <w:rPr>
          <w:color w:val="161718" w:themeColor="text1"/>
        </w:rPr>
        <w:t xml:space="preserve"> Corporativas de la competencia</w:t>
      </w:r>
      <w:r w:rsidR="002134B9" w:rsidRPr="002134B9">
        <w:rPr>
          <w:color w:val="161718" w:themeColor="text1"/>
        </w:rPr>
        <w:t>,</w:t>
      </w:r>
      <w:r w:rsidR="00470D29">
        <w:rPr>
          <w:color w:val="161718" w:themeColor="text1"/>
        </w:rPr>
        <w:t xml:space="preserve"> utilizamos un repositorio en GIT HUB para compartir los avances del proyecto desarrollando cada página</w:t>
      </w:r>
      <w:r w:rsidR="002134B9" w:rsidRPr="002134B9">
        <w:rPr>
          <w:color w:val="161718" w:themeColor="text1"/>
        </w:rPr>
        <w:t>,</w:t>
      </w:r>
      <w:r w:rsidR="00470D29">
        <w:rPr>
          <w:color w:val="161718" w:themeColor="text1"/>
        </w:rPr>
        <w:t xml:space="preserve"> </w:t>
      </w:r>
      <w:r w:rsidR="002134B9" w:rsidRPr="002134B9">
        <w:rPr>
          <w:color w:val="161718" w:themeColor="text1"/>
        </w:rPr>
        <w:t xml:space="preserve"> </w:t>
      </w:r>
      <w:r w:rsidR="00470D29">
        <w:rPr>
          <w:color w:val="161718" w:themeColor="text1"/>
        </w:rPr>
        <w:t xml:space="preserve">utilizamos herramientas de inteligencia artificial para validar la </w:t>
      </w:r>
      <w:r w:rsidR="002134B9" w:rsidRPr="002134B9">
        <w:rPr>
          <w:color w:val="161718" w:themeColor="text1"/>
        </w:rPr>
        <w:t xml:space="preserve">estructura </w:t>
      </w:r>
      <w:r w:rsidR="00470D29">
        <w:rPr>
          <w:color w:val="161718" w:themeColor="text1"/>
        </w:rPr>
        <w:t xml:space="preserve">completa </w:t>
      </w:r>
      <w:r w:rsidR="002134B9" w:rsidRPr="002134B9">
        <w:rPr>
          <w:color w:val="161718" w:themeColor="text1"/>
        </w:rPr>
        <w:t>del proyecto,</w:t>
      </w:r>
      <w:r w:rsidR="00470D29">
        <w:rPr>
          <w:color w:val="161718" w:themeColor="text1"/>
        </w:rPr>
        <w:t xml:space="preserve"> controlamos</w:t>
      </w:r>
      <w:r w:rsidR="002134B9" w:rsidRPr="002134B9">
        <w:rPr>
          <w:color w:val="161718" w:themeColor="text1"/>
        </w:rPr>
        <w:t xml:space="preserve"> procesos de trabajo</w:t>
      </w:r>
      <w:r w:rsidR="00470D29">
        <w:rPr>
          <w:color w:val="161718" w:themeColor="text1"/>
        </w:rPr>
        <w:t xml:space="preserve">, </w:t>
      </w:r>
      <w:r w:rsidR="002134B9" w:rsidRPr="002134B9">
        <w:rPr>
          <w:color w:val="161718" w:themeColor="text1"/>
        </w:rPr>
        <w:t>configuraciones</w:t>
      </w:r>
      <w:r w:rsidR="00470D29">
        <w:rPr>
          <w:color w:val="161718" w:themeColor="text1"/>
        </w:rPr>
        <w:t xml:space="preserve"> y avances con un formulario que se entrega de forma diaria</w:t>
      </w:r>
      <w:r w:rsidR="002134B9" w:rsidRPr="002134B9">
        <w:rPr>
          <w:color w:val="161718" w:themeColor="text1"/>
        </w:rPr>
        <w:t>. Esta documentación garantiza transparencia, facilita el mantenimiento y permite que cualquier miembro pueda incorporarse al proyecto sin dificultad.</w:t>
      </w:r>
    </w:p>
    <w:p w14:paraId="6FE0D0AE" w14:textId="77777777" w:rsidR="00470D29" w:rsidRDefault="00470D29" w:rsidP="00470D29">
      <w:pPr>
        <w:pStyle w:val="Prrafodelista"/>
        <w:rPr>
          <w:color w:val="161718" w:themeColor="text1"/>
        </w:rPr>
      </w:pPr>
    </w:p>
    <w:p w14:paraId="6EA94C4B" w14:textId="08C90E53" w:rsidR="00470D29" w:rsidRDefault="00470D29" w:rsidP="00470D29">
      <w:pPr>
        <w:jc w:val="center"/>
        <w:rPr>
          <w:color w:val="161718" w:themeColor="text1"/>
        </w:rPr>
      </w:pPr>
      <w:r w:rsidRPr="00470D29">
        <w:rPr>
          <w:noProof/>
          <w:color w:val="161718" w:themeColor="text1"/>
        </w:rPr>
        <w:lastRenderedPageBreak/>
        <w:drawing>
          <wp:inline distT="0" distB="0" distL="0" distR="0" wp14:anchorId="243748FE" wp14:editId="1CCF45BB">
            <wp:extent cx="4420870" cy="3204003"/>
            <wp:effectExtent l="0" t="0" r="0" b="0"/>
            <wp:docPr id="168981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17669" name=""/>
                    <pic:cNvPicPr/>
                  </pic:nvPicPr>
                  <pic:blipFill>
                    <a:blip r:embed="rId13"/>
                    <a:stretch>
                      <a:fillRect/>
                    </a:stretch>
                  </pic:blipFill>
                  <pic:spPr>
                    <a:xfrm>
                      <a:off x="0" y="0"/>
                      <a:ext cx="4423710" cy="3206061"/>
                    </a:xfrm>
                    <a:prstGeom prst="rect">
                      <a:avLst/>
                    </a:prstGeom>
                  </pic:spPr>
                </pic:pic>
              </a:graphicData>
            </a:graphic>
          </wp:inline>
        </w:drawing>
      </w:r>
    </w:p>
    <w:p w14:paraId="10B5D29F" w14:textId="77777777" w:rsidR="005072BA" w:rsidRDefault="005072BA" w:rsidP="005072BA">
      <w:pPr>
        <w:rPr>
          <w:color w:val="161718" w:themeColor="text1"/>
        </w:rPr>
      </w:pPr>
    </w:p>
    <w:p w14:paraId="6EEE4346" w14:textId="77777777" w:rsidR="005072BA" w:rsidRPr="002134B9" w:rsidRDefault="005072BA" w:rsidP="005072BA">
      <w:pPr>
        <w:rPr>
          <w:color w:val="161718" w:themeColor="text1"/>
        </w:rPr>
      </w:pPr>
    </w:p>
    <w:p w14:paraId="3DF9F51C" w14:textId="77777777" w:rsidR="002134B9" w:rsidRPr="0028413C" w:rsidRDefault="002134B9" w:rsidP="002134B9">
      <w:pPr>
        <w:rPr>
          <w:b/>
          <w:bCs/>
          <w:color w:val="161718" w:themeColor="text1"/>
          <w:sz w:val="32"/>
          <w:szCs w:val="24"/>
        </w:rPr>
      </w:pPr>
      <w:r w:rsidRPr="0028413C">
        <w:rPr>
          <w:b/>
          <w:bCs/>
          <w:color w:val="161718" w:themeColor="text1"/>
          <w:sz w:val="32"/>
          <w:szCs w:val="24"/>
        </w:rPr>
        <w:t>2. Organización del Equipo</w:t>
      </w:r>
    </w:p>
    <w:p w14:paraId="393D0CF0" w14:textId="00199C5E" w:rsidR="002134B9" w:rsidRDefault="002134B9" w:rsidP="002134B9">
      <w:pPr>
        <w:rPr>
          <w:color w:val="161718" w:themeColor="text1"/>
        </w:rPr>
      </w:pPr>
      <w:r w:rsidRPr="002134B9">
        <w:rPr>
          <w:color w:val="161718" w:themeColor="text1"/>
        </w:rPr>
        <w:t xml:space="preserve">La organización del equipo es fundamental para asegurar un flujo de trabajo eficiente y evitar duplicidades o </w:t>
      </w:r>
      <w:r w:rsidR="00470D29">
        <w:rPr>
          <w:color w:val="161718" w:themeColor="text1"/>
        </w:rPr>
        <w:t>mal entendidos entre los miembros</w:t>
      </w:r>
      <w:r w:rsidRPr="002134B9">
        <w:rPr>
          <w:color w:val="161718" w:themeColor="text1"/>
        </w:rPr>
        <w:t>. Cada rol está definido para cubrir un área específica del desarrollo, aunque todos los miembros deben mantener comunicación constante.</w:t>
      </w:r>
    </w:p>
    <w:p w14:paraId="4A8E3925" w14:textId="77777777" w:rsidR="00744A76" w:rsidRPr="002134B9" w:rsidRDefault="00744A76" w:rsidP="002134B9">
      <w:pPr>
        <w:rPr>
          <w:color w:val="161718" w:themeColor="text1"/>
        </w:rPr>
      </w:pPr>
    </w:p>
    <w:p w14:paraId="76261DE3" w14:textId="77777777" w:rsidR="002134B9" w:rsidRPr="00744A76" w:rsidRDefault="002134B9" w:rsidP="002134B9">
      <w:pPr>
        <w:rPr>
          <w:b/>
          <w:bCs/>
          <w:color w:val="161718" w:themeColor="text1"/>
          <w:sz w:val="32"/>
          <w:szCs w:val="24"/>
        </w:rPr>
      </w:pPr>
      <w:r w:rsidRPr="00744A76">
        <w:rPr>
          <w:b/>
          <w:bCs/>
          <w:color w:val="161718" w:themeColor="text1"/>
          <w:sz w:val="32"/>
          <w:szCs w:val="24"/>
        </w:rPr>
        <w:t>Roles desarrollados</w:t>
      </w:r>
    </w:p>
    <w:p w14:paraId="2F559157" w14:textId="37B77B6A" w:rsidR="002134B9" w:rsidRDefault="002134B9" w:rsidP="002134B9">
      <w:pPr>
        <w:numPr>
          <w:ilvl w:val="0"/>
          <w:numId w:val="15"/>
        </w:numPr>
        <w:rPr>
          <w:color w:val="161718" w:themeColor="text1"/>
        </w:rPr>
      </w:pPr>
      <w:r w:rsidRPr="002134B9">
        <w:rPr>
          <w:b/>
          <w:bCs/>
          <w:color w:val="161718" w:themeColor="text1"/>
        </w:rPr>
        <w:t>Responsable de Frontend</w:t>
      </w:r>
      <w:r w:rsidRPr="002134B9">
        <w:rPr>
          <w:color w:val="161718" w:themeColor="text1"/>
        </w:rPr>
        <w:t xml:space="preserve"> Diseñ</w:t>
      </w:r>
      <w:r w:rsidR="00470D29">
        <w:rPr>
          <w:color w:val="161718" w:themeColor="text1"/>
        </w:rPr>
        <w:t xml:space="preserve">o </w:t>
      </w:r>
      <w:r w:rsidRPr="002134B9">
        <w:rPr>
          <w:color w:val="161718" w:themeColor="text1"/>
        </w:rPr>
        <w:t>y desarroll</w:t>
      </w:r>
      <w:r w:rsidR="00470D29">
        <w:rPr>
          <w:color w:val="161718" w:themeColor="text1"/>
        </w:rPr>
        <w:t>o</w:t>
      </w:r>
      <w:r w:rsidRPr="002134B9">
        <w:rPr>
          <w:color w:val="161718" w:themeColor="text1"/>
        </w:rPr>
        <w:t xml:space="preserve"> la interfaz visual del sitio. Se encarga de la maquetación, la experiencia de usuario, la adaptación responsive y la implementación de estilos coherentes con la identidad corporativa</w:t>
      </w:r>
      <w:r w:rsidR="00470D29">
        <w:rPr>
          <w:color w:val="161718" w:themeColor="text1"/>
        </w:rPr>
        <w:t xml:space="preserve"> de Ciberseguridad</w:t>
      </w:r>
      <w:r w:rsidRPr="002134B9">
        <w:rPr>
          <w:color w:val="161718" w:themeColor="text1"/>
        </w:rPr>
        <w:t>. También colabora con backend para integrar futuras funcionalidades dinámicas.</w:t>
      </w:r>
    </w:p>
    <w:p w14:paraId="503E6CDA" w14:textId="77777777" w:rsidR="001B13A1" w:rsidRDefault="001B13A1" w:rsidP="001B13A1">
      <w:pPr>
        <w:rPr>
          <w:color w:val="161718" w:themeColor="text1"/>
        </w:rPr>
      </w:pPr>
    </w:p>
    <w:p w14:paraId="67A40179" w14:textId="77777777" w:rsidR="001B13A1" w:rsidRDefault="001B13A1" w:rsidP="001B13A1">
      <w:pPr>
        <w:rPr>
          <w:color w:val="161718" w:themeColor="text1"/>
        </w:rPr>
      </w:pPr>
    </w:p>
    <w:p w14:paraId="45BCB2EA" w14:textId="77777777" w:rsidR="001B13A1" w:rsidRPr="002134B9" w:rsidRDefault="001B13A1" w:rsidP="001B13A1">
      <w:pPr>
        <w:rPr>
          <w:color w:val="161718" w:themeColor="text1"/>
        </w:rPr>
      </w:pPr>
    </w:p>
    <w:p w14:paraId="00B58476" w14:textId="77777777" w:rsidR="002134B9" w:rsidRDefault="002134B9" w:rsidP="002134B9">
      <w:pPr>
        <w:numPr>
          <w:ilvl w:val="0"/>
          <w:numId w:val="15"/>
        </w:numPr>
        <w:rPr>
          <w:color w:val="161718" w:themeColor="text1"/>
        </w:rPr>
      </w:pPr>
      <w:r w:rsidRPr="002134B9">
        <w:rPr>
          <w:b/>
          <w:bCs/>
          <w:color w:val="161718" w:themeColor="text1"/>
        </w:rPr>
        <w:t>Responsable de Backend</w:t>
      </w:r>
      <w:r w:rsidRPr="002134B9">
        <w:rPr>
          <w:color w:val="161718" w:themeColor="text1"/>
        </w:rPr>
        <w:t xml:space="preserve"> Define la estructura lógica del servidor, prepara plantillas reutilizables, organiza rutas y establece la base para la futura integración con la base de datos. Su trabajo garantiza que la web pueda evolucionar hacia un sistema más complejo en fases posteriores.</w:t>
      </w:r>
    </w:p>
    <w:p w14:paraId="772257A8" w14:textId="77777777" w:rsidR="001B13A1" w:rsidRDefault="001B13A1" w:rsidP="001B13A1">
      <w:pPr>
        <w:rPr>
          <w:color w:val="161718" w:themeColor="text1"/>
        </w:rPr>
      </w:pPr>
    </w:p>
    <w:p w14:paraId="3E8696AE" w14:textId="77777777" w:rsidR="00744A76" w:rsidRDefault="00744A76" w:rsidP="001B13A1">
      <w:pPr>
        <w:rPr>
          <w:color w:val="161718" w:themeColor="text1"/>
        </w:rPr>
      </w:pPr>
    </w:p>
    <w:p w14:paraId="6DAB905F" w14:textId="77777777" w:rsidR="001B13A1" w:rsidRPr="002134B9" w:rsidRDefault="001B13A1" w:rsidP="001B13A1">
      <w:pPr>
        <w:rPr>
          <w:color w:val="161718" w:themeColor="text1"/>
        </w:rPr>
      </w:pPr>
    </w:p>
    <w:p w14:paraId="4EA74BC7" w14:textId="77777777" w:rsidR="002134B9" w:rsidRDefault="002134B9" w:rsidP="002134B9">
      <w:pPr>
        <w:numPr>
          <w:ilvl w:val="0"/>
          <w:numId w:val="15"/>
        </w:numPr>
        <w:rPr>
          <w:color w:val="161718" w:themeColor="text1"/>
        </w:rPr>
      </w:pPr>
      <w:r w:rsidRPr="002134B9">
        <w:rPr>
          <w:b/>
          <w:bCs/>
          <w:color w:val="161718" w:themeColor="text1"/>
        </w:rPr>
        <w:lastRenderedPageBreak/>
        <w:t>Responsable de Infraestructura</w:t>
      </w:r>
      <w:r w:rsidRPr="002134B9">
        <w:rPr>
          <w:color w:val="161718" w:themeColor="text1"/>
        </w:rPr>
        <w:t xml:space="preserve"> Configura las máquinas virtuales o entornos locales, instala servidores web, gestiona puertos, prepara la base de datos y documenta los pasos necesarios para ejecutar el proyecto. Su labor asegura que el entorno sea estable y replicable.</w:t>
      </w:r>
    </w:p>
    <w:p w14:paraId="32CE27AE" w14:textId="77777777" w:rsidR="001B13A1" w:rsidRDefault="001B13A1" w:rsidP="001B13A1">
      <w:pPr>
        <w:rPr>
          <w:color w:val="161718" w:themeColor="text1"/>
        </w:rPr>
      </w:pPr>
    </w:p>
    <w:p w14:paraId="6B3FC7FA" w14:textId="77777777" w:rsidR="001B13A1" w:rsidRPr="002134B9" w:rsidRDefault="001B13A1" w:rsidP="001B13A1">
      <w:pPr>
        <w:rPr>
          <w:color w:val="161718" w:themeColor="text1"/>
        </w:rPr>
      </w:pPr>
    </w:p>
    <w:p w14:paraId="0312F1E1" w14:textId="77777777" w:rsidR="002134B9" w:rsidRDefault="002134B9" w:rsidP="002134B9">
      <w:pPr>
        <w:numPr>
          <w:ilvl w:val="0"/>
          <w:numId w:val="15"/>
        </w:numPr>
        <w:rPr>
          <w:color w:val="161718" w:themeColor="text1"/>
        </w:rPr>
      </w:pPr>
      <w:r w:rsidRPr="002134B9">
        <w:rPr>
          <w:b/>
          <w:bCs/>
          <w:color w:val="161718" w:themeColor="text1"/>
        </w:rPr>
        <w:t>Responsable de Documentación y QA</w:t>
      </w:r>
      <w:r w:rsidRPr="002134B9">
        <w:rPr>
          <w:color w:val="161718" w:themeColor="text1"/>
        </w:rPr>
        <w:t xml:space="preserve"> Registra decisiones técnicas, redacta documentación, realiza pruebas funcionales y verifica la calidad del código. Su objetivo es asegurar que el proyecto cumpla estándares de claridad, orden y funcionamiento.</w:t>
      </w:r>
    </w:p>
    <w:p w14:paraId="1C69134E" w14:textId="77777777" w:rsidR="00744A76" w:rsidRPr="002134B9" w:rsidRDefault="00744A76" w:rsidP="00744A76">
      <w:pPr>
        <w:rPr>
          <w:color w:val="161718" w:themeColor="text1"/>
        </w:rPr>
      </w:pPr>
    </w:p>
    <w:p w14:paraId="08D608DA" w14:textId="2974E2EF" w:rsidR="002134B9" w:rsidRDefault="002134B9" w:rsidP="002134B9">
      <w:pPr>
        <w:rPr>
          <w:color w:val="161718" w:themeColor="text1"/>
        </w:rPr>
      </w:pPr>
      <w:r w:rsidRPr="002134B9">
        <w:rPr>
          <w:color w:val="161718" w:themeColor="text1"/>
        </w:rPr>
        <w:t>Cada miembro partici</w:t>
      </w:r>
      <w:r w:rsidR="00744A76">
        <w:rPr>
          <w:color w:val="161718" w:themeColor="text1"/>
        </w:rPr>
        <w:t xml:space="preserve">po </w:t>
      </w:r>
      <w:r w:rsidRPr="002134B9">
        <w:rPr>
          <w:color w:val="161718" w:themeColor="text1"/>
        </w:rPr>
        <w:t>en reuniones de coordinación para revisar avances, resolver dudas y ajustar la planificación.</w:t>
      </w:r>
    </w:p>
    <w:p w14:paraId="39624786" w14:textId="77777777" w:rsidR="001B13A1" w:rsidRDefault="001B13A1" w:rsidP="002134B9">
      <w:pPr>
        <w:rPr>
          <w:color w:val="161718" w:themeColor="text1"/>
        </w:rPr>
      </w:pPr>
    </w:p>
    <w:p w14:paraId="6C84B191" w14:textId="77777777" w:rsidR="001B13A1" w:rsidRPr="002134B9" w:rsidRDefault="001B13A1" w:rsidP="002134B9">
      <w:pPr>
        <w:rPr>
          <w:color w:val="161718" w:themeColor="text1"/>
        </w:rPr>
      </w:pPr>
    </w:p>
    <w:p w14:paraId="161E4AF2" w14:textId="77777777" w:rsidR="002134B9" w:rsidRPr="002134B9" w:rsidRDefault="002134B9" w:rsidP="002134B9">
      <w:pPr>
        <w:rPr>
          <w:b/>
          <w:bCs/>
          <w:color w:val="161718" w:themeColor="text1"/>
        </w:rPr>
      </w:pPr>
      <w:r w:rsidRPr="0028413C">
        <w:rPr>
          <w:b/>
          <w:bCs/>
          <w:color w:val="161718" w:themeColor="text1"/>
          <w:sz w:val="32"/>
          <w:szCs w:val="24"/>
        </w:rPr>
        <w:t>3. Estudio de Mercado</w:t>
      </w:r>
    </w:p>
    <w:p w14:paraId="232DF5C8" w14:textId="4335C986" w:rsidR="002134B9" w:rsidRDefault="00744A76" w:rsidP="002134B9">
      <w:pPr>
        <w:rPr>
          <w:color w:val="161718" w:themeColor="text1"/>
        </w:rPr>
      </w:pPr>
      <w:r>
        <w:rPr>
          <w:color w:val="161718" w:themeColor="text1"/>
        </w:rPr>
        <w:t>Desarrollamos un</w:t>
      </w:r>
      <w:r w:rsidR="002134B9" w:rsidRPr="002134B9">
        <w:rPr>
          <w:color w:val="161718" w:themeColor="text1"/>
        </w:rPr>
        <w:t xml:space="preserve"> estudio de mercado </w:t>
      </w:r>
      <w:r>
        <w:rPr>
          <w:color w:val="161718" w:themeColor="text1"/>
        </w:rPr>
        <w:t xml:space="preserve">que </w:t>
      </w:r>
      <w:r w:rsidR="002134B9" w:rsidRPr="002134B9">
        <w:rPr>
          <w:color w:val="161718" w:themeColor="text1"/>
        </w:rPr>
        <w:t>permite comprender el contexto en el que se desarrollará la web corporativa, identificar buenas prácticas y detectar oportunidades de mejora.</w:t>
      </w:r>
    </w:p>
    <w:p w14:paraId="0A409E72" w14:textId="77777777" w:rsidR="00CD2198" w:rsidRPr="002134B9" w:rsidRDefault="00CD2198" w:rsidP="002134B9">
      <w:pPr>
        <w:rPr>
          <w:color w:val="161718" w:themeColor="text1"/>
        </w:rPr>
      </w:pPr>
    </w:p>
    <w:p w14:paraId="353AB603" w14:textId="77777777" w:rsidR="002134B9" w:rsidRPr="002134B9" w:rsidRDefault="002134B9" w:rsidP="002134B9">
      <w:pPr>
        <w:rPr>
          <w:b/>
          <w:bCs/>
          <w:color w:val="161718" w:themeColor="text1"/>
        </w:rPr>
      </w:pPr>
      <w:r w:rsidRPr="002134B9">
        <w:rPr>
          <w:b/>
          <w:bCs/>
          <w:color w:val="161718" w:themeColor="text1"/>
        </w:rPr>
        <w:t>3.1 Estudio de Diseño de Páginas Web Corporativas</w:t>
      </w:r>
    </w:p>
    <w:p w14:paraId="286563B3" w14:textId="6838265E" w:rsidR="002134B9" w:rsidRDefault="002134B9" w:rsidP="002134B9">
      <w:pPr>
        <w:numPr>
          <w:ilvl w:val="0"/>
          <w:numId w:val="16"/>
        </w:numPr>
        <w:rPr>
          <w:color w:val="161718" w:themeColor="text1"/>
        </w:rPr>
      </w:pPr>
      <w:r w:rsidRPr="002134B9">
        <w:rPr>
          <w:b/>
          <w:bCs/>
          <w:color w:val="161718" w:themeColor="text1"/>
        </w:rPr>
        <w:t>Análisis de competencias y experiencia de usuario</w:t>
      </w:r>
      <w:r w:rsidRPr="002134B9">
        <w:rPr>
          <w:color w:val="161718" w:themeColor="text1"/>
        </w:rPr>
        <w:t xml:space="preserve"> Se revisa</w:t>
      </w:r>
      <w:r w:rsidR="00744A76">
        <w:rPr>
          <w:color w:val="161718" w:themeColor="text1"/>
        </w:rPr>
        <w:t xml:space="preserve">ron </w:t>
      </w:r>
      <w:r w:rsidR="00CD2198">
        <w:rPr>
          <w:color w:val="161718" w:themeColor="text1"/>
        </w:rPr>
        <w:t xml:space="preserve">las </w:t>
      </w:r>
      <w:r w:rsidR="00CD2198" w:rsidRPr="002134B9">
        <w:rPr>
          <w:color w:val="161718" w:themeColor="text1"/>
        </w:rPr>
        <w:t>webs</w:t>
      </w:r>
      <w:r w:rsidRPr="002134B9">
        <w:rPr>
          <w:color w:val="161718" w:themeColor="text1"/>
        </w:rPr>
        <w:t xml:space="preserve"> de empresas similares para identificar tendencias, estructuras comunes, elementos diferenciadores y aspectos que mejoran la experiencia del usuario</w:t>
      </w:r>
      <w:r w:rsidR="00744A76">
        <w:rPr>
          <w:color w:val="161718" w:themeColor="text1"/>
        </w:rPr>
        <w:t xml:space="preserve"> como agregar imágenes en el banner y crear conexión directa con el servicio ofrecido</w:t>
      </w:r>
      <w:r w:rsidRPr="002134B9">
        <w:rPr>
          <w:color w:val="161718" w:themeColor="text1"/>
        </w:rPr>
        <w:t>.</w:t>
      </w:r>
      <w:r w:rsidR="00744A76">
        <w:rPr>
          <w:color w:val="161718" w:themeColor="text1"/>
        </w:rPr>
        <w:t xml:space="preserve"> También identificamos que no </w:t>
      </w:r>
      <w:r w:rsidR="00CD2198">
        <w:rPr>
          <w:color w:val="161718" w:themeColor="text1"/>
        </w:rPr>
        <w:t>todas las páginas estudiadas en su mayoría no exponían</w:t>
      </w:r>
      <w:r w:rsidR="00744A76">
        <w:rPr>
          <w:color w:val="161718" w:themeColor="text1"/>
        </w:rPr>
        <w:t xml:space="preserve"> el riesgo a perdidas de miles de euros por falta de una deficiente seguridad </w:t>
      </w:r>
      <w:r w:rsidR="00CD2198">
        <w:rPr>
          <w:color w:val="161718" w:themeColor="text1"/>
        </w:rPr>
        <w:t>cibernética</w:t>
      </w:r>
      <w:r w:rsidR="00744A76">
        <w:rPr>
          <w:color w:val="161718" w:themeColor="text1"/>
        </w:rPr>
        <w:t>, agregamos un apartado de noticias y estadísticas comprobables para exponer el problema que resuelve la empresa Atalanta. Todo e</w:t>
      </w:r>
      <w:r w:rsidRPr="002134B9">
        <w:rPr>
          <w:color w:val="161718" w:themeColor="text1"/>
        </w:rPr>
        <w:t xml:space="preserve">sto permite diseñar una web </w:t>
      </w:r>
      <w:r w:rsidR="00744A76">
        <w:rPr>
          <w:color w:val="161718" w:themeColor="text1"/>
        </w:rPr>
        <w:t xml:space="preserve">más </w:t>
      </w:r>
      <w:r w:rsidRPr="002134B9">
        <w:rPr>
          <w:color w:val="161718" w:themeColor="text1"/>
        </w:rPr>
        <w:t>competitiva</w:t>
      </w:r>
      <w:r w:rsidR="00CD2198">
        <w:rPr>
          <w:color w:val="161718" w:themeColor="text1"/>
        </w:rPr>
        <w:t xml:space="preserve">, </w:t>
      </w:r>
      <w:r w:rsidRPr="002134B9">
        <w:rPr>
          <w:color w:val="161718" w:themeColor="text1"/>
        </w:rPr>
        <w:t xml:space="preserve">alineada con </w:t>
      </w:r>
      <w:r w:rsidR="00744A76">
        <w:rPr>
          <w:color w:val="161718" w:themeColor="text1"/>
        </w:rPr>
        <w:t xml:space="preserve">los objetivos </w:t>
      </w:r>
      <w:r w:rsidR="00CD2198">
        <w:rPr>
          <w:color w:val="161718" w:themeColor="text1"/>
        </w:rPr>
        <w:t>de captar mas leads, haciendo la web mas profesional.</w:t>
      </w:r>
    </w:p>
    <w:p w14:paraId="16CA16E0" w14:textId="7F7EFB9A" w:rsidR="00CD2198" w:rsidRDefault="00CD2198" w:rsidP="00CD2198">
      <w:pPr>
        <w:ind w:left="720"/>
        <w:jc w:val="center"/>
        <w:rPr>
          <w:color w:val="161718" w:themeColor="text1"/>
        </w:rPr>
      </w:pPr>
      <w:r w:rsidRPr="00CD2198">
        <w:rPr>
          <w:noProof/>
          <w:color w:val="161718" w:themeColor="text1"/>
        </w:rPr>
        <w:lastRenderedPageBreak/>
        <w:drawing>
          <wp:inline distT="0" distB="0" distL="0" distR="0" wp14:anchorId="45873942" wp14:editId="488E2F62">
            <wp:extent cx="5505450" cy="2634038"/>
            <wp:effectExtent l="0" t="0" r="0" b="0"/>
            <wp:docPr id="201098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2542" name=""/>
                    <pic:cNvPicPr/>
                  </pic:nvPicPr>
                  <pic:blipFill>
                    <a:blip r:embed="rId14"/>
                    <a:stretch>
                      <a:fillRect/>
                    </a:stretch>
                  </pic:blipFill>
                  <pic:spPr>
                    <a:xfrm>
                      <a:off x="0" y="0"/>
                      <a:ext cx="5508665" cy="2635576"/>
                    </a:xfrm>
                    <a:prstGeom prst="rect">
                      <a:avLst/>
                    </a:prstGeom>
                  </pic:spPr>
                </pic:pic>
              </a:graphicData>
            </a:graphic>
          </wp:inline>
        </w:drawing>
      </w:r>
    </w:p>
    <w:p w14:paraId="56B48663" w14:textId="77777777" w:rsidR="001B13A1" w:rsidRPr="002134B9" w:rsidRDefault="001B13A1" w:rsidP="001B13A1">
      <w:pPr>
        <w:rPr>
          <w:color w:val="161718" w:themeColor="text1"/>
        </w:rPr>
      </w:pPr>
    </w:p>
    <w:p w14:paraId="54AE9A9D" w14:textId="13596CCE" w:rsidR="002134B9" w:rsidRDefault="002134B9" w:rsidP="002134B9">
      <w:pPr>
        <w:numPr>
          <w:ilvl w:val="0"/>
          <w:numId w:val="16"/>
        </w:numPr>
        <w:rPr>
          <w:color w:val="161718" w:themeColor="text1"/>
        </w:rPr>
      </w:pPr>
      <w:r w:rsidRPr="002134B9">
        <w:rPr>
          <w:b/>
          <w:bCs/>
          <w:color w:val="161718" w:themeColor="text1"/>
        </w:rPr>
        <w:t>Diseño de interfaz</w:t>
      </w:r>
      <w:r w:rsidRPr="002134B9">
        <w:rPr>
          <w:color w:val="161718" w:themeColor="text1"/>
        </w:rPr>
        <w:t xml:space="preserve"> Se analizan patrones visuales, uso de colores, tipografías, iconografía, disposición de elementos y jerarquía visual</w:t>
      </w:r>
      <w:r w:rsidR="00F05E60">
        <w:rPr>
          <w:color w:val="161718" w:themeColor="text1"/>
        </w:rPr>
        <w:t xml:space="preserve"> para resaltar las necesidades del cliente</w:t>
      </w:r>
      <w:r w:rsidRPr="002134B9">
        <w:rPr>
          <w:color w:val="161718" w:themeColor="text1"/>
        </w:rPr>
        <w:t>. El objetivo es definir un diseño atractivo, profesional y coherente con la identidad de Atalanta</w:t>
      </w:r>
      <w:r w:rsidR="00F05E60">
        <w:rPr>
          <w:color w:val="161718" w:themeColor="text1"/>
        </w:rPr>
        <w:t xml:space="preserve"> representativos con el logo y colores como el rojo y negro.</w:t>
      </w:r>
    </w:p>
    <w:p w14:paraId="723047BF" w14:textId="77777777" w:rsidR="001B13A1" w:rsidRPr="002134B9" w:rsidRDefault="001B13A1" w:rsidP="001B13A1">
      <w:pPr>
        <w:rPr>
          <w:color w:val="161718" w:themeColor="text1"/>
        </w:rPr>
      </w:pPr>
    </w:p>
    <w:p w14:paraId="496E4D4B" w14:textId="7082A131" w:rsidR="002134B9" w:rsidRDefault="002134B9" w:rsidP="00F05E60">
      <w:pPr>
        <w:numPr>
          <w:ilvl w:val="0"/>
          <w:numId w:val="16"/>
        </w:numPr>
        <w:rPr>
          <w:color w:val="161718" w:themeColor="text1"/>
        </w:rPr>
      </w:pPr>
      <w:r w:rsidRPr="002134B9">
        <w:rPr>
          <w:b/>
          <w:bCs/>
          <w:color w:val="161718" w:themeColor="text1"/>
        </w:rPr>
        <w:t>Comentarios hechos por usuarios de la plataforma</w:t>
      </w:r>
      <w:r w:rsidR="00F05E60">
        <w:rPr>
          <w:b/>
          <w:bCs/>
          <w:color w:val="161718" w:themeColor="text1"/>
        </w:rPr>
        <w:t xml:space="preserve">: </w:t>
      </w:r>
      <w:r w:rsidR="00F05E60">
        <w:rPr>
          <w:color w:val="161718" w:themeColor="text1"/>
        </w:rPr>
        <w:t xml:space="preserve">Para mejorar la </w:t>
      </w:r>
      <w:r w:rsidR="002B3079">
        <w:rPr>
          <w:color w:val="161718" w:themeColor="text1"/>
        </w:rPr>
        <w:t>experiencia usuaria</w:t>
      </w:r>
      <w:r w:rsidR="00F05E60">
        <w:rPr>
          <w:color w:val="161718" w:themeColor="text1"/>
        </w:rPr>
        <w:t xml:space="preserve"> s</w:t>
      </w:r>
      <w:r w:rsidRPr="002134B9">
        <w:rPr>
          <w:color w:val="161718" w:themeColor="text1"/>
        </w:rPr>
        <w:t>e recopilan opiniones, reseñas o sugerencias de usuarios sobre la web actual o plataformas similares</w:t>
      </w:r>
      <w:r w:rsidR="00F05E60">
        <w:rPr>
          <w:color w:val="161718" w:themeColor="text1"/>
        </w:rPr>
        <w:t xml:space="preserve"> de la competencia</w:t>
      </w:r>
      <w:r w:rsidRPr="002134B9">
        <w:rPr>
          <w:color w:val="161718" w:themeColor="text1"/>
        </w:rPr>
        <w:t>. Esto ayuda a detectar puntos débiles</w:t>
      </w:r>
      <w:r w:rsidR="00F05E60">
        <w:rPr>
          <w:color w:val="161718" w:themeColor="text1"/>
        </w:rPr>
        <w:t xml:space="preserve"> dentro de las </w:t>
      </w:r>
      <w:r w:rsidR="002B3079">
        <w:rPr>
          <w:color w:val="161718" w:themeColor="text1"/>
        </w:rPr>
        <w:t>webs similares</w:t>
      </w:r>
      <w:r w:rsidRPr="002134B9">
        <w:rPr>
          <w:color w:val="161718" w:themeColor="text1"/>
        </w:rPr>
        <w:t>, necesidades no cubiertas y oportunidades de mejora</w:t>
      </w:r>
      <w:r w:rsidR="00F05E60">
        <w:rPr>
          <w:color w:val="161718" w:themeColor="text1"/>
        </w:rPr>
        <w:t xml:space="preserve"> que hacen aún más atractiva la web y </w:t>
      </w:r>
      <w:r w:rsidR="00F05E60" w:rsidRPr="00F05E60">
        <w:rPr>
          <w:color w:val="161718" w:themeColor="text1"/>
        </w:rPr>
        <w:t>hace de ella una oportunidad para destacarse entre las demás</w:t>
      </w:r>
      <w:r w:rsidRPr="00F05E60">
        <w:rPr>
          <w:color w:val="161718" w:themeColor="text1"/>
        </w:rPr>
        <w:t>.</w:t>
      </w:r>
      <w:r w:rsidR="002B3079">
        <w:rPr>
          <w:color w:val="161718" w:themeColor="text1"/>
        </w:rPr>
        <w:t xml:space="preserve"> Estos son las deficiencias generalmente detectadas en las webs de la competencia.</w:t>
      </w:r>
    </w:p>
    <w:p w14:paraId="6D77373C" w14:textId="77777777" w:rsidR="00F05E60" w:rsidRDefault="00F05E60" w:rsidP="00F05E60">
      <w:pPr>
        <w:pStyle w:val="Prrafodelista"/>
        <w:rPr>
          <w:color w:val="161718" w:themeColor="text1"/>
        </w:rPr>
      </w:pPr>
    </w:p>
    <w:p w14:paraId="2E0E1638" w14:textId="720649B4" w:rsidR="00F05E60" w:rsidRPr="00F05E60" w:rsidRDefault="002B3079" w:rsidP="002B3079">
      <w:pPr>
        <w:ind w:left="720"/>
        <w:jc w:val="center"/>
        <w:rPr>
          <w:color w:val="161718" w:themeColor="text1"/>
        </w:rPr>
      </w:pPr>
      <w:r w:rsidRPr="002B3079">
        <w:rPr>
          <w:noProof/>
          <w:color w:val="161718" w:themeColor="text1"/>
        </w:rPr>
        <w:drawing>
          <wp:inline distT="0" distB="0" distL="0" distR="0" wp14:anchorId="76467B98" wp14:editId="001EA1F0">
            <wp:extent cx="4464050" cy="2850353"/>
            <wp:effectExtent l="0" t="0" r="0" b="7620"/>
            <wp:docPr id="210309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3571" name=""/>
                    <pic:cNvPicPr/>
                  </pic:nvPicPr>
                  <pic:blipFill>
                    <a:blip r:embed="rId15"/>
                    <a:stretch>
                      <a:fillRect/>
                    </a:stretch>
                  </pic:blipFill>
                  <pic:spPr>
                    <a:xfrm>
                      <a:off x="0" y="0"/>
                      <a:ext cx="4469811" cy="2854032"/>
                    </a:xfrm>
                    <a:prstGeom prst="rect">
                      <a:avLst/>
                    </a:prstGeom>
                  </pic:spPr>
                </pic:pic>
              </a:graphicData>
            </a:graphic>
          </wp:inline>
        </w:drawing>
      </w:r>
    </w:p>
    <w:p w14:paraId="6A3ACB1A" w14:textId="77777777" w:rsidR="001B13A1" w:rsidRPr="002134B9" w:rsidRDefault="001B13A1" w:rsidP="001B13A1">
      <w:pPr>
        <w:rPr>
          <w:color w:val="161718" w:themeColor="text1"/>
        </w:rPr>
      </w:pPr>
    </w:p>
    <w:p w14:paraId="583CCF2B" w14:textId="43D5E9E3" w:rsidR="002B3079" w:rsidRDefault="002134B9" w:rsidP="002B3079">
      <w:pPr>
        <w:numPr>
          <w:ilvl w:val="0"/>
          <w:numId w:val="16"/>
        </w:numPr>
        <w:rPr>
          <w:color w:val="161718" w:themeColor="text1"/>
        </w:rPr>
      </w:pPr>
      <w:r w:rsidRPr="002134B9">
        <w:rPr>
          <w:b/>
          <w:bCs/>
          <w:color w:val="161718" w:themeColor="text1"/>
        </w:rPr>
        <w:t>Estadísticas de la sección más visitada</w:t>
      </w:r>
      <w:r w:rsidRPr="002134B9">
        <w:rPr>
          <w:color w:val="161718" w:themeColor="text1"/>
        </w:rPr>
        <w:t xml:space="preserve"> Se identifican las secciones que generan mayor interés para priorizar su diseño y optimización. Esto permite enfocar esfuerzos en áreas clave para el usuario final.</w:t>
      </w:r>
      <w:r w:rsidR="002B3079">
        <w:rPr>
          <w:color w:val="161718" w:themeColor="text1"/>
        </w:rPr>
        <w:t xml:space="preserve"> </w:t>
      </w:r>
      <w:r w:rsidR="002B3079" w:rsidRPr="002B3079">
        <w:rPr>
          <w:color w:val="161718" w:themeColor="text1"/>
        </w:rPr>
        <w:t xml:space="preserve">Según datos de plataformas como </w:t>
      </w:r>
      <w:r w:rsidR="002B3079" w:rsidRPr="002B3079">
        <w:rPr>
          <w:i/>
          <w:iCs/>
          <w:color w:val="161718" w:themeColor="text1"/>
        </w:rPr>
        <w:t>The Hacker News</w:t>
      </w:r>
      <w:r w:rsidR="002B3079" w:rsidRPr="002B3079">
        <w:rPr>
          <w:color w:val="161718" w:themeColor="text1"/>
        </w:rPr>
        <w:t xml:space="preserve">, </w:t>
      </w:r>
      <w:r w:rsidR="002B3079" w:rsidRPr="002B3079">
        <w:rPr>
          <w:i/>
          <w:iCs/>
          <w:color w:val="161718" w:themeColor="text1"/>
        </w:rPr>
        <w:t>SANS Institute</w:t>
      </w:r>
      <w:r w:rsidR="002B3079" w:rsidRPr="002B3079">
        <w:rPr>
          <w:color w:val="161718" w:themeColor="text1"/>
        </w:rPr>
        <w:t xml:space="preserve"> y </w:t>
      </w:r>
      <w:r w:rsidR="002B3079" w:rsidRPr="002B3079">
        <w:rPr>
          <w:i/>
          <w:iCs/>
          <w:color w:val="161718" w:themeColor="text1"/>
        </w:rPr>
        <w:t>Dark Reading</w:t>
      </w:r>
      <w:r w:rsidR="002B3079" w:rsidRPr="002B3079">
        <w:rPr>
          <w:color w:val="161718" w:themeColor="text1"/>
        </w:rPr>
        <w:t xml:space="preserve">, más del </w:t>
      </w:r>
      <w:r w:rsidR="002B3079" w:rsidRPr="002B3079">
        <w:rPr>
          <w:b/>
          <w:bCs/>
          <w:color w:val="161718" w:themeColor="text1"/>
        </w:rPr>
        <w:t>60% del tráfico orgánico</w:t>
      </w:r>
      <w:r w:rsidR="002B3079" w:rsidRPr="002B3079">
        <w:rPr>
          <w:color w:val="161718" w:themeColor="text1"/>
        </w:rPr>
        <w:t xml:space="preserve"> se concentra en las secciones dedicadas a noticias de última hora y exploits recientes.</w:t>
      </w:r>
    </w:p>
    <w:p w14:paraId="30A87C23" w14:textId="77777777" w:rsidR="00853036" w:rsidRDefault="00853036" w:rsidP="00853036">
      <w:pPr>
        <w:ind w:left="720"/>
        <w:rPr>
          <w:color w:val="161718" w:themeColor="text1"/>
        </w:rPr>
      </w:pPr>
    </w:p>
    <w:p w14:paraId="79595E7E" w14:textId="52BDA354" w:rsidR="002B3079" w:rsidRDefault="002B3079" w:rsidP="002B3079">
      <w:pPr>
        <w:ind w:left="360"/>
        <w:rPr>
          <w:color w:val="161718" w:themeColor="text1"/>
        </w:rPr>
      </w:pPr>
      <w:r w:rsidRPr="002B3079">
        <w:rPr>
          <w:noProof/>
          <w:color w:val="161718" w:themeColor="text1"/>
        </w:rPr>
        <w:drawing>
          <wp:inline distT="0" distB="0" distL="0" distR="0" wp14:anchorId="502FC16E" wp14:editId="7D7EBFEA">
            <wp:extent cx="5578897" cy="3048000"/>
            <wp:effectExtent l="0" t="0" r="3175" b="0"/>
            <wp:docPr id="151666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4378" name=""/>
                    <pic:cNvPicPr/>
                  </pic:nvPicPr>
                  <pic:blipFill>
                    <a:blip r:embed="rId16"/>
                    <a:stretch>
                      <a:fillRect/>
                    </a:stretch>
                  </pic:blipFill>
                  <pic:spPr>
                    <a:xfrm>
                      <a:off x="0" y="0"/>
                      <a:ext cx="5579671" cy="3048423"/>
                    </a:xfrm>
                    <a:prstGeom prst="rect">
                      <a:avLst/>
                    </a:prstGeom>
                  </pic:spPr>
                </pic:pic>
              </a:graphicData>
            </a:graphic>
          </wp:inline>
        </w:drawing>
      </w:r>
    </w:p>
    <w:p w14:paraId="1527D4DE" w14:textId="77777777" w:rsidR="00897C85" w:rsidRPr="00897C85" w:rsidRDefault="00897C85" w:rsidP="00897C85">
      <w:pPr>
        <w:rPr>
          <w:color w:val="161718" w:themeColor="text1"/>
        </w:rPr>
      </w:pPr>
    </w:p>
    <w:p w14:paraId="3D538A52" w14:textId="77777777" w:rsidR="0028413C" w:rsidRPr="0028413C" w:rsidRDefault="0028413C" w:rsidP="0028413C">
      <w:pPr>
        <w:rPr>
          <w:b/>
          <w:bCs/>
          <w:color w:val="161718" w:themeColor="text1"/>
          <w:sz w:val="36"/>
          <w:szCs w:val="28"/>
        </w:rPr>
      </w:pPr>
      <w:r w:rsidRPr="0028413C">
        <w:rPr>
          <w:b/>
          <w:bCs/>
          <w:color w:val="161718" w:themeColor="text1"/>
          <w:sz w:val="36"/>
          <w:szCs w:val="28"/>
        </w:rPr>
        <w:t>4. Preparación del Entorno Técnico</w:t>
      </w:r>
    </w:p>
    <w:p w14:paraId="23C25398" w14:textId="77777777" w:rsidR="0028413C" w:rsidRPr="0028413C" w:rsidRDefault="0028413C" w:rsidP="0028413C">
      <w:pPr>
        <w:rPr>
          <w:b/>
          <w:bCs/>
          <w:color w:val="161718" w:themeColor="text1"/>
        </w:rPr>
      </w:pPr>
    </w:p>
    <w:p w14:paraId="48EE4CD2" w14:textId="77777777" w:rsidR="0028413C" w:rsidRPr="0028413C" w:rsidRDefault="0028413C" w:rsidP="0028413C">
      <w:pPr>
        <w:rPr>
          <w:b/>
          <w:bCs/>
          <w:color w:val="161718" w:themeColor="text1"/>
        </w:rPr>
      </w:pPr>
      <w:r w:rsidRPr="0028413C">
        <w:rPr>
          <w:b/>
          <w:bCs/>
          <w:color w:val="161718" w:themeColor="text1"/>
        </w:rPr>
        <w:t>4.1 Repositorio y control de versiones</w:t>
      </w:r>
    </w:p>
    <w:p w14:paraId="31A20DAF" w14:textId="77777777" w:rsidR="0028413C" w:rsidRDefault="0028413C" w:rsidP="0028413C">
      <w:pPr>
        <w:rPr>
          <w:color w:val="161718" w:themeColor="text1"/>
        </w:rPr>
      </w:pPr>
      <w:r w:rsidRPr="0028413C">
        <w:rPr>
          <w:color w:val="161718" w:themeColor="text1"/>
        </w:rPr>
        <w:t>Para iniciar el desarrollo del proyecto, cre</w:t>
      </w:r>
      <w:r>
        <w:rPr>
          <w:color w:val="161718" w:themeColor="text1"/>
        </w:rPr>
        <w:t>amos</w:t>
      </w:r>
      <w:r w:rsidRPr="0028413C">
        <w:rPr>
          <w:color w:val="161718" w:themeColor="text1"/>
        </w:rPr>
        <w:t xml:space="preserve"> un repositorio en GitHub que sirve como punto central de trabajo para todo el equipo. Organi</w:t>
      </w:r>
      <w:r>
        <w:rPr>
          <w:color w:val="161718" w:themeColor="text1"/>
        </w:rPr>
        <w:t>zamos</w:t>
      </w:r>
      <w:r w:rsidRPr="0028413C">
        <w:rPr>
          <w:color w:val="161718" w:themeColor="text1"/>
        </w:rPr>
        <w:t xml:space="preserve"> la estructura inicial en cuatro carpetas principales: /</w:t>
      </w:r>
      <w:r>
        <w:rPr>
          <w:color w:val="161718" w:themeColor="text1"/>
        </w:rPr>
        <w:t>Carpeta Formacion</w:t>
      </w:r>
      <w:r w:rsidRPr="0028413C">
        <w:rPr>
          <w:color w:val="161718" w:themeColor="text1"/>
        </w:rPr>
        <w:t>, /</w:t>
      </w:r>
      <w:r>
        <w:rPr>
          <w:color w:val="161718" w:themeColor="text1"/>
        </w:rPr>
        <w:t>Carpeta Quienes Somos</w:t>
      </w:r>
      <w:r w:rsidRPr="0028413C">
        <w:rPr>
          <w:color w:val="161718" w:themeColor="text1"/>
        </w:rPr>
        <w:t>, /docs</w:t>
      </w:r>
      <w:r>
        <w:rPr>
          <w:color w:val="161718" w:themeColor="text1"/>
        </w:rPr>
        <w:t>, /Carpeta digital, /Carpeta Ciberseguridad</w:t>
      </w:r>
      <w:r w:rsidRPr="0028413C">
        <w:rPr>
          <w:color w:val="161718" w:themeColor="text1"/>
        </w:rPr>
        <w:t>.</w:t>
      </w:r>
    </w:p>
    <w:p w14:paraId="0E6113CF" w14:textId="4CB407F5" w:rsidR="0028413C" w:rsidRDefault="0028413C" w:rsidP="0028413C">
      <w:pPr>
        <w:rPr>
          <w:color w:val="161718" w:themeColor="text1"/>
        </w:rPr>
      </w:pPr>
      <w:r w:rsidRPr="0028413C">
        <w:rPr>
          <w:color w:val="161718" w:themeColor="text1"/>
        </w:rPr>
        <w:t xml:space="preserve"> </w:t>
      </w:r>
    </w:p>
    <w:p w14:paraId="7905F6BE" w14:textId="2F3D484A" w:rsidR="0028413C" w:rsidRDefault="0028413C" w:rsidP="0028413C">
      <w:pPr>
        <w:rPr>
          <w:color w:val="161718" w:themeColor="text1"/>
        </w:rPr>
      </w:pPr>
      <w:r w:rsidRPr="0028413C">
        <w:rPr>
          <w:color w:val="161718" w:themeColor="text1"/>
        </w:rPr>
        <w:t>Esta organización</w:t>
      </w:r>
      <w:r>
        <w:rPr>
          <w:color w:val="161718" w:themeColor="text1"/>
        </w:rPr>
        <w:t xml:space="preserve"> nos</w:t>
      </w:r>
      <w:r w:rsidRPr="0028413C">
        <w:rPr>
          <w:color w:val="161718" w:themeColor="text1"/>
        </w:rPr>
        <w:t xml:space="preserve"> permite separar claramente cada área del proyecto</w:t>
      </w:r>
      <w:r>
        <w:rPr>
          <w:color w:val="161718" w:themeColor="text1"/>
        </w:rPr>
        <w:t xml:space="preserve"> y de la pagina</w:t>
      </w:r>
      <w:r w:rsidRPr="0028413C">
        <w:rPr>
          <w:color w:val="161718" w:themeColor="text1"/>
        </w:rPr>
        <w:t xml:space="preserve"> y mantener un orden lógico desde el principio.</w:t>
      </w:r>
    </w:p>
    <w:p w14:paraId="70D485CC" w14:textId="77777777" w:rsidR="0028413C" w:rsidRDefault="0028413C" w:rsidP="0028413C">
      <w:pPr>
        <w:rPr>
          <w:color w:val="161718" w:themeColor="text1"/>
        </w:rPr>
      </w:pPr>
    </w:p>
    <w:p w14:paraId="74D7CAC9" w14:textId="380397B2" w:rsidR="0028413C" w:rsidRDefault="0028413C" w:rsidP="0028413C">
      <w:pPr>
        <w:rPr>
          <w:color w:val="161718" w:themeColor="text1"/>
        </w:rPr>
      </w:pPr>
      <w:r w:rsidRPr="0028413C">
        <w:rPr>
          <w:color w:val="161718" w:themeColor="text1"/>
        </w:rPr>
        <w:t>Además, establec</w:t>
      </w:r>
      <w:r>
        <w:rPr>
          <w:color w:val="161718" w:themeColor="text1"/>
        </w:rPr>
        <w:t>imos</w:t>
      </w:r>
      <w:r w:rsidRPr="0028413C">
        <w:rPr>
          <w:color w:val="161718" w:themeColor="text1"/>
        </w:rPr>
        <w:t xml:space="preserve"> la norma de realizar </w:t>
      </w:r>
      <w:r w:rsidRPr="0028413C">
        <w:rPr>
          <w:i/>
          <w:iCs/>
          <w:color w:val="161718" w:themeColor="text1"/>
        </w:rPr>
        <w:t>commits</w:t>
      </w:r>
      <w:r w:rsidRPr="0028413C">
        <w:rPr>
          <w:color w:val="161718" w:themeColor="text1"/>
        </w:rPr>
        <w:t xml:space="preserve"> descriptivos y revisiones mediante </w:t>
      </w:r>
      <w:r w:rsidRPr="0028413C">
        <w:rPr>
          <w:i/>
          <w:iCs/>
          <w:color w:val="161718" w:themeColor="text1"/>
        </w:rPr>
        <w:t>pull requests</w:t>
      </w:r>
      <w:r w:rsidRPr="0028413C">
        <w:rPr>
          <w:color w:val="161718" w:themeColor="text1"/>
        </w:rPr>
        <w:t xml:space="preserve"> para asegurar la calidad del código.</w:t>
      </w:r>
    </w:p>
    <w:p w14:paraId="1E004251" w14:textId="77777777" w:rsidR="0028413C" w:rsidRDefault="0028413C" w:rsidP="0028413C">
      <w:pPr>
        <w:rPr>
          <w:color w:val="161718" w:themeColor="text1"/>
        </w:rPr>
      </w:pPr>
    </w:p>
    <w:p w14:paraId="23175ADD" w14:textId="77777777" w:rsidR="0028413C" w:rsidRDefault="0028413C" w:rsidP="0028413C">
      <w:pPr>
        <w:rPr>
          <w:color w:val="161718" w:themeColor="text1"/>
        </w:rPr>
      </w:pPr>
    </w:p>
    <w:p w14:paraId="3B5FC1B3" w14:textId="77777777" w:rsidR="0028413C" w:rsidRDefault="0028413C" w:rsidP="0028413C">
      <w:pPr>
        <w:rPr>
          <w:color w:val="161718" w:themeColor="text1"/>
        </w:rPr>
      </w:pPr>
    </w:p>
    <w:p w14:paraId="2847384B" w14:textId="77777777" w:rsidR="0028413C" w:rsidRDefault="0028413C" w:rsidP="0028413C">
      <w:pPr>
        <w:rPr>
          <w:color w:val="161718" w:themeColor="text1"/>
        </w:rPr>
      </w:pPr>
    </w:p>
    <w:p w14:paraId="7D086F83" w14:textId="77777777" w:rsidR="0028413C" w:rsidRDefault="0028413C" w:rsidP="0028413C">
      <w:pPr>
        <w:rPr>
          <w:color w:val="161718" w:themeColor="text1"/>
        </w:rPr>
      </w:pPr>
    </w:p>
    <w:p w14:paraId="059D5490" w14:textId="77777777" w:rsidR="0028413C" w:rsidRPr="0028413C" w:rsidRDefault="0028413C" w:rsidP="0028413C">
      <w:pPr>
        <w:rPr>
          <w:color w:val="161718" w:themeColor="text1"/>
        </w:rPr>
      </w:pPr>
    </w:p>
    <w:p w14:paraId="158B734A" w14:textId="77777777" w:rsidR="0028413C" w:rsidRPr="0028413C" w:rsidRDefault="0028413C" w:rsidP="0028413C">
      <w:pPr>
        <w:rPr>
          <w:b/>
          <w:bCs/>
          <w:color w:val="161718" w:themeColor="text1"/>
        </w:rPr>
      </w:pPr>
      <w:r w:rsidRPr="0028413C">
        <w:rPr>
          <w:b/>
          <w:bCs/>
          <w:color w:val="161718" w:themeColor="text1"/>
        </w:rPr>
        <w:t>4.2 Configuración de máquinas</w:t>
      </w:r>
    </w:p>
    <w:p w14:paraId="21D29183" w14:textId="77777777" w:rsidR="0028413C" w:rsidRPr="0028413C" w:rsidRDefault="0028413C" w:rsidP="0028413C">
      <w:pPr>
        <w:rPr>
          <w:color w:val="00B0F0"/>
        </w:rPr>
      </w:pPr>
      <w:r w:rsidRPr="0028413C">
        <w:rPr>
          <w:color w:val="00B0F0"/>
        </w:rPr>
        <w:t>Configuré el entorno técnico necesario para el desarrollo. Instalé un entorno local basado en XAMPP/LAMP para poder ejecutar la web en un servidor Apache o Nginx según las necesidades del proyecto. Preparé también una máquina destinada a la base de datos, aunque su uso será más relevante en fases posteriores.</w:t>
      </w:r>
    </w:p>
    <w:p w14:paraId="262507D6" w14:textId="77777777" w:rsidR="0028413C" w:rsidRPr="0028413C" w:rsidRDefault="0028413C" w:rsidP="0028413C">
      <w:pPr>
        <w:rPr>
          <w:color w:val="00B0F0"/>
        </w:rPr>
      </w:pPr>
      <w:r w:rsidRPr="0028413C">
        <w:rPr>
          <w:color w:val="00B0F0"/>
        </w:rPr>
        <w:t>Instalé las herramientas de desarrollo esenciales: VSCode con extensiones para HTML, CSS, JavaScript y Git; Git para el control de versiones; y navegadores como Chrome y Firefox para realizar pruebas de compatibilidad. Documenté todos estos pasos para que cualquier miembro del equipo pueda replicar el entorno sin dificultades.</w:t>
      </w:r>
    </w:p>
    <w:p w14:paraId="22CE4C45" w14:textId="77777777" w:rsidR="0041417C" w:rsidRDefault="0041417C" w:rsidP="0028413C">
      <w:pPr>
        <w:rPr>
          <w:b/>
          <w:bCs/>
          <w:color w:val="161718" w:themeColor="text1"/>
        </w:rPr>
      </w:pPr>
    </w:p>
    <w:p w14:paraId="75AA6DE3" w14:textId="70BD2200" w:rsidR="0028413C" w:rsidRPr="0028413C" w:rsidRDefault="0028413C" w:rsidP="0028413C">
      <w:pPr>
        <w:rPr>
          <w:b/>
          <w:bCs/>
          <w:color w:val="161718" w:themeColor="text1"/>
          <w:sz w:val="36"/>
          <w:szCs w:val="28"/>
        </w:rPr>
      </w:pPr>
      <w:r w:rsidRPr="0028413C">
        <w:rPr>
          <w:b/>
          <w:bCs/>
          <w:color w:val="161718" w:themeColor="text1"/>
          <w:sz w:val="36"/>
          <w:szCs w:val="28"/>
        </w:rPr>
        <w:t>5. Diseño de la Web Corporativa</w:t>
      </w:r>
    </w:p>
    <w:p w14:paraId="264692CE" w14:textId="77777777" w:rsidR="0028413C" w:rsidRPr="0028413C" w:rsidRDefault="0028413C" w:rsidP="0028413C">
      <w:pPr>
        <w:rPr>
          <w:b/>
          <w:bCs/>
          <w:color w:val="161718" w:themeColor="text1"/>
        </w:rPr>
      </w:pPr>
      <w:r w:rsidRPr="0028413C">
        <w:rPr>
          <w:b/>
          <w:bCs/>
          <w:color w:val="161718" w:themeColor="text1"/>
        </w:rPr>
        <w:t>5.1 Análisis de la web actual</w:t>
      </w:r>
    </w:p>
    <w:p w14:paraId="7C7AADB1" w14:textId="130F7DA0" w:rsidR="0028413C" w:rsidRDefault="0028413C" w:rsidP="0028413C">
      <w:pPr>
        <w:rPr>
          <w:color w:val="161718" w:themeColor="text1"/>
        </w:rPr>
      </w:pPr>
      <w:r w:rsidRPr="0028413C">
        <w:rPr>
          <w:color w:val="161718" w:themeColor="text1"/>
        </w:rPr>
        <w:t>Para diseñar la nueva web corporativa, anali</w:t>
      </w:r>
      <w:r w:rsidR="0041417C">
        <w:rPr>
          <w:color w:val="161718" w:themeColor="text1"/>
        </w:rPr>
        <w:t xml:space="preserve">zamos </w:t>
      </w:r>
      <w:r w:rsidRPr="0028413C">
        <w:rPr>
          <w:color w:val="161718" w:themeColor="text1"/>
        </w:rPr>
        <w:t>en profundidad la web actual de Atalanta. Revi</w:t>
      </w:r>
      <w:r w:rsidR="0041417C">
        <w:rPr>
          <w:color w:val="161718" w:themeColor="text1"/>
        </w:rPr>
        <w:t xml:space="preserve">samos </w:t>
      </w:r>
      <w:r w:rsidRPr="0028413C">
        <w:rPr>
          <w:color w:val="161718" w:themeColor="text1"/>
        </w:rPr>
        <w:t>su estructura de navegación, el estilo visual, los contenidos esenciales y las funcionalidades que ofrece. Este análisis me permitió identificar qué elementos debía mantener, cuáles mejorar y qué nuevas ideas podía incorporar para modernizar la experiencia del usuario</w:t>
      </w:r>
      <w:r w:rsidR="0041417C">
        <w:rPr>
          <w:color w:val="161718" w:themeColor="text1"/>
        </w:rPr>
        <w:t xml:space="preserve"> y que se vea más profesional de cara a prospectos importantes</w:t>
      </w:r>
      <w:r w:rsidRPr="0028413C">
        <w:rPr>
          <w:color w:val="161718" w:themeColor="text1"/>
        </w:rPr>
        <w:t>.</w:t>
      </w:r>
    </w:p>
    <w:p w14:paraId="168AB619" w14:textId="77777777" w:rsidR="0041417C" w:rsidRPr="0028413C" w:rsidRDefault="0041417C" w:rsidP="0028413C">
      <w:pPr>
        <w:rPr>
          <w:color w:val="161718" w:themeColor="text1"/>
        </w:rPr>
      </w:pPr>
    </w:p>
    <w:p w14:paraId="09665CBC" w14:textId="346098A5" w:rsidR="0028413C" w:rsidRDefault="0028413C" w:rsidP="0028413C">
      <w:pPr>
        <w:rPr>
          <w:color w:val="161718" w:themeColor="text1"/>
        </w:rPr>
      </w:pPr>
      <w:r w:rsidRPr="0028413C">
        <w:rPr>
          <w:color w:val="161718" w:themeColor="text1"/>
        </w:rPr>
        <w:t>Observé aspectos como l</w:t>
      </w:r>
      <w:r w:rsidR="0041417C">
        <w:rPr>
          <w:color w:val="161718" w:themeColor="text1"/>
        </w:rPr>
        <w:t>o más</w:t>
      </w:r>
      <w:r w:rsidRPr="0028413C">
        <w:rPr>
          <w:color w:val="161718" w:themeColor="text1"/>
        </w:rPr>
        <w:t xml:space="preserve"> visual, la claridad de </w:t>
      </w:r>
      <w:r w:rsidR="0041417C">
        <w:rPr>
          <w:color w:val="161718" w:themeColor="text1"/>
        </w:rPr>
        <w:t>redacción</w:t>
      </w:r>
      <w:r w:rsidRPr="0028413C">
        <w:rPr>
          <w:color w:val="161718" w:themeColor="text1"/>
        </w:rPr>
        <w:t>, la disposición de imágenes y la coherencia entre secciones. También evalué la accesibilidad y la adaptación a dispositivos móviles, aspectos fundamentales para garantizar una buena experiencia de usuario.</w:t>
      </w:r>
    </w:p>
    <w:p w14:paraId="2255E857" w14:textId="77777777" w:rsidR="0041417C" w:rsidRPr="0028413C" w:rsidRDefault="0041417C" w:rsidP="0028413C">
      <w:pPr>
        <w:rPr>
          <w:color w:val="161718" w:themeColor="text1"/>
        </w:rPr>
      </w:pPr>
    </w:p>
    <w:p w14:paraId="6034918C" w14:textId="5BC090FB" w:rsidR="0041417C" w:rsidRPr="0028413C" w:rsidRDefault="0028413C" w:rsidP="0028413C">
      <w:pPr>
        <w:rPr>
          <w:b/>
          <w:bCs/>
          <w:color w:val="161718" w:themeColor="text1"/>
        </w:rPr>
      </w:pPr>
      <w:r w:rsidRPr="0028413C">
        <w:rPr>
          <w:b/>
          <w:bCs/>
          <w:color w:val="161718" w:themeColor="text1"/>
        </w:rPr>
        <w:t>5.2 Propuesta de diseño</w:t>
      </w:r>
    </w:p>
    <w:p w14:paraId="5BD5CCD1" w14:textId="77777777" w:rsidR="0041417C" w:rsidRDefault="0028413C" w:rsidP="0028413C">
      <w:pPr>
        <w:rPr>
          <w:color w:val="161718" w:themeColor="text1"/>
        </w:rPr>
      </w:pPr>
      <w:r w:rsidRPr="0028413C">
        <w:rPr>
          <w:color w:val="161718" w:themeColor="text1"/>
        </w:rPr>
        <w:t xml:space="preserve">A partir del análisis previo, </w:t>
      </w:r>
      <w:r w:rsidR="0041417C">
        <w:rPr>
          <w:color w:val="161718" w:themeColor="text1"/>
        </w:rPr>
        <w:t xml:space="preserve">establecimos </w:t>
      </w:r>
      <w:r w:rsidRPr="0028413C">
        <w:rPr>
          <w:color w:val="161718" w:themeColor="text1"/>
        </w:rPr>
        <w:t>una propuesta de diseño que incluye la paleta de colores corporativa</w:t>
      </w:r>
      <w:r w:rsidR="0041417C">
        <w:rPr>
          <w:color w:val="161718" w:themeColor="text1"/>
        </w:rPr>
        <w:t xml:space="preserve"> (rojo y negro)</w:t>
      </w:r>
      <w:r w:rsidRPr="0028413C">
        <w:rPr>
          <w:color w:val="161718" w:themeColor="text1"/>
        </w:rPr>
        <w:t xml:space="preserve">, las tipografías principales y el estilo visual general. </w:t>
      </w:r>
    </w:p>
    <w:p w14:paraId="21CF37F3" w14:textId="3FA70AB5" w:rsidR="0028413C" w:rsidRDefault="0041417C" w:rsidP="0028413C">
      <w:pPr>
        <w:rPr>
          <w:color w:val="161718" w:themeColor="text1"/>
        </w:rPr>
      </w:pPr>
      <w:r>
        <w:rPr>
          <w:color w:val="161718" w:themeColor="text1"/>
        </w:rPr>
        <w:t>Cada miembro elaboramos</w:t>
      </w:r>
      <w:r w:rsidR="0028413C" w:rsidRPr="0028413C">
        <w:rPr>
          <w:color w:val="161718" w:themeColor="text1"/>
        </w:rPr>
        <w:t xml:space="preserve"> wireframes de las secciones principales —Inicio, Servicios</w:t>
      </w:r>
      <w:r>
        <w:rPr>
          <w:color w:val="161718" w:themeColor="text1"/>
        </w:rPr>
        <w:t xml:space="preserve">, quienes somos, </w:t>
      </w:r>
      <w:r w:rsidR="00ED7D36">
        <w:rPr>
          <w:color w:val="161718" w:themeColor="text1"/>
        </w:rPr>
        <w:t>etc.</w:t>
      </w:r>
      <w:r w:rsidR="0028413C" w:rsidRPr="0028413C">
        <w:rPr>
          <w:color w:val="161718" w:themeColor="text1"/>
        </w:rPr>
        <w:t>— para visualizar la estructura de cada página antes de comenzar a programar.</w:t>
      </w:r>
    </w:p>
    <w:p w14:paraId="78DA0696" w14:textId="77777777" w:rsidR="0041417C" w:rsidRPr="0028413C" w:rsidRDefault="0041417C" w:rsidP="0028413C">
      <w:pPr>
        <w:rPr>
          <w:color w:val="161718" w:themeColor="text1"/>
        </w:rPr>
      </w:pPr>
    </w:p>
    <w:p w14:paraId="25A21D67" w14:textId="50E8003C" w:rsidR="0028413C" w:rsidRDefault="0041417C" w:rsidP="0028413C">
      <w:pPr>
        <w:rPr>
          <w:color w:val="161718" w:themeColor="text1"/>
        </w:rPr>
      </w:pPr>
      <w:r>
        <w:rPr>
          <w:color w:val="161718" w:themeColor="text1"/>
        </w:rPr>
        <w:t xml:space="preserve">Nuestro objetivo </w:t>
      </w:r>
      <w:r w:rsidR="0028413C" w:rsidRPr="0028413C">
        <w:rPr>
          <w:color w:val="161718" w:themeColor="text1"/>
        </w:rPr>
        <w:t>fue crear un diseño moderno, limpio y profesional, que refleje la identidad de Atalanta y facilite la navegación del usuario</w:t>
      </w:r>
      <w:r>
        <w:rPr>
          <w:color w:val="161718" w:themeColor="text1"/>
        </w:rPr>
        <w:t xml:space="preserve"> en base a las necesidades de los prospectos</w:t>
      </w:r>
      <w:r w:rsidR="0028413C" w:rsidRPr="0028413C">
        <w:rPr>
          <w:color w:val="161718" w:themeColor="text1"/>
        </w:rPr>
        <w:t>. La propuesta se centra en una interfaz clara, con bloques de contenido definidos</w:t>
      </w:r>
      <w:r>
        <w:rPr>
          <w:color w:val="161718" w:themeColor="text1"/>
        </w:rPr>
        <w:t xml:space="preserve"> en la parte superior</w:t>
      </w:r>
      <w:r w:rsidR="0028413C" w:rsidRPr="0028413C">
        <w:rPr>
          <w:color w:val="161718" w:themeColor="text1"/>
        </w:rPr>
        <w:t xml:space="preserve"> y un uso equilibrado de imágenes y texto</w:t>
      </w:r>
      <w:r w:rsidR="00ED7D36">
        <w:rPr>
          <w:color w:val="161718" w:themeColor="text1"/>
        </w:rPr>
        <w:t xml:space="preserve"> que cambian la experiencia del usuario.</w:t>
      </w:r>
    </w:p>
    <w:p w14:paraId="7E6B56C8" w14:textId="77777777" w:rsidR="00ED7D36" w:rsidRDefault="00ED7D36" w:rsidP="0028413C">
      <w:pPr>
        <w:rPr>
          <w:color w:val="161718" w:themeColor="text1"/>
        </w:rPr>
      </w:pPr>
    </w:p>
    <w:p w14:paraId="02000E78" w14:textId="77777777" w:rsidR="00ED7D36" w:rsidRPr="0028413C" w:rsidRDefault="00ED7D36" w:rsidP="0028413C">
      <w:pPr>
        <w:rPr>
          <w:color w:val="161718" w:themeColor="text1"/>
        </w:rPr>
      </w:pPr>
    </w:p>
    <w:p w14:paraId="574EADC4" w14:textId="77777777" w:rsidR="0028413C" w:rsidRPr="0028413C" w:rsidRDefault="0028413C" w:rsidP="0028413C">
      <w:pPr>
        <w:rPr>
          <w:b/>
          <w:bCs/>
          <w:color w:val="161718" w:themeColor="text1"/>
          <w:sz w:val="32"/>
          <w:szCs w:val="24"/>
        </w:rPr>
      </w:pPr>
      <w:r w:rsidRPr="0028413C">
        <w:rPr>
          <w:b/>
          <w:bCs/>
          <w:color w:val="161718" w:themeColor="text1"/>
          <w:sz w:val="32"/>
          <w:szCs w:val="24"/>
        </w:rPr>
        <w:t>6. Desarrollo de la Web Corporativa Funcional</w:t>
      </w:r>
    </w:p>
    <w:p w14:paraId="006D1EA2" w14:textId="77777777" w:rsidR="0028413C" w:rsidRPr="0028413C" w:rsidRDefault="0028413C" w:rsidP="0028413C">
      <w:pPr>
        <w:rPr>
          <w:b/>
          <w:bCs/>
          <w:color w:val="161718" w:themeColor="text1"/>
        </w:rPr>
      </w:pPr>
      <w:r w:rsidRPr="0028413C">
        <w:rPr>
          <w:b/>
          <w:bCs/>
          <w:color w:val="161718" w:themeColor="text1"/>
        </w:rPr>
        <w:t>6.1 Estructura inicial</w:t>
      </w:r>
    </w:p>
    <w:p w14:paraId="753CEBF0" w14:textId="6ED54CD6" w:rsidR="0028413C" w:rsidRPr="0028413C" w:rsidRDefault="0028413C" w:rsidP="0028413C">
      <w:pPr>
        <w:rPr>
          <w:color w:val="00B0F0"/>
        </w:rPr>
      </w:pPr>
      <w:r w:rsidRPr="0028413C">
        <w:rPr>
          <w:color w:val="00B0F0"/>
        </w:rPr>
        <w:t>Con el diseño aprobado</w:t>
      </w:r>
      <w:r w:rsidR="00ED7D36" w:rsidRPr="00ED7D36">
        <w:rPr>
          <w:color w:val="00B0F0"/>
        </w:rPr>
        <w:t xml:space="preserve"> por todos</w:t>
      </w:r>
      <w:r w:rsidRPr="0028413C">
        <w:rPr>
          <w:color w:val="00B0F0"/>
        </w:rPr>
        <w:t>, desarroll</w:t>
      </w:r>
      <w:r w:rsidR="00ED7D36" w:rsidRPr="00ED7D36">
        <w:rPr>
          <w:color w:val="00B0F0"/>
        </w:rPr>
        <w:t>amos</w:t>
      </w:r>
      <w:r w:rsidRPr="0028413C">
        <w:rPr>
          <w:color w:val="00B0F0"/>
        </w:rPr>
        <w:t xml:space="preserve"> la primera versión funcional de la web. Implement</w:t>
      </w:r>
      <w:r w:rsidR="00ED7D36" w:rsidRPr="00ED7D36">
        <w:rPr>
          <w:color w:val="00B0F0"/>
        </w:rPr>
        <w:t>amos</w:t>
      </w:r>
      <w:r w:rsidRPr="0028413C">
        <w:rPr>
          <w:color w:val="00B0F0"/>
        </w:rPr>
        <w:t xml:space="preserve"> una cabecera con un menú de navegación responsive, un pie de página con información relevante y las secciones principales con contenido provisional. Me aseguré de que la web fuera navegable de principio a fin y que la estructura estuviera lista para ampliarse en fases posteriores.</w:t>
      </w:r>
    </w:p>
    <w:p w14:paraId="3D345425" w14:textId="77777777" w:rsidR="0028413C" w:rsidRPr="0028413C" w:rsidRDefault="0028413C" w:rsidP="0028413C">
      <w:pPr>
        <w:rPr>
          <w:color w:val="00B0F0"/>
        </w:rPr>
      </w:pPr>
      <w:r w:rsidRPr="0028413C">
        <w:rPr>
          <w:color w:val="00B0F0"/>
        </w:rPr>
        <w:t>También trabajé en la adaptación responsive, garantizando que la web se visualizara correctamente en dispositivos móviles, tablets y ordenadores.</w:t>
      </w:r>
    </w:p>
    <w:p w14:paraId="1B8CDB7F" w14:textId="77777777" w:rsidR="0028413C" w:rsidRPr="0028413C" w:rsidRDefault="0028413C" w:rsidP="0028413C">
      <w:pPr>
        <w:rPr>
          <w:b/>
          <w:bCs/>
          <w:color w:val="161718" w:themeColor="text1"/>
        </w:rPr>
      </w:pPr>
      <w:r w:rsidRPr="0028413C">
        <w:rPr>
          <w:b/>
          <w:bCs/>
          <w:color w:val="161718" w:themeColor="text1"/>
        </w:rPr>
        <w:t>6.2 Tecnologías utilizadas</w:t>
      </w:r>
    </w:p>
    <w:p w14:paraId="05CD58A1" w14:textId="5A9A320A" w:rsidR="0028413C" w:rsidRPr="0028413C" w:rsidRDefault="0028413C" w:rsidP="0028413C">
      <w:pPr>
        <w:rPr>
          <w:color w:val="00B0F0"/>
        </w:rPr>
      </w:pPr>
      <w:r w:rsidRPr="0028413C">
        <w:rPr>
          <w:color w:val="00B0F0"/>
        </w:rPr>
        <w:t>Para esta fase utilicé HTML, CSS y JavaScript como base del desarrollo. Dependiendo de la evolución del proyecto, dejé abierta la posibilidad de integrar un framework como React o Vue. Si el backend lo requiere, también preparé un sistema de plantillas utilizando PHP o Node.js, lo que permitirá reutilizar componentes como la cabecera y el pie de página.</w:t>
      </w:r>
    </w:p>
    <w:p w14:paraId="31CDC286" w14:textId="77777777" w:rsidR="0028413C" w:rsidRPr="0028413C" w:rsidRDefault="0028413C" w:rsidP="0028413C">
      <w:pPr>
        <w:rPr>
          <w:b/>
          <w:bCs/>
          <w:color w:val="161718" w:themeColor="text1"/>
        </w:rPr>
      </w:pPr>
      <w:r w:rsidRPr="0028413C">
        <w:rPr>
          <w:b/>
          <w:bCs/>
          <w:color w:val="161718" w:themeColor="text1"/>
        </w:rPr>
        <w:t>6.3 Criterios de funcionalidad</w:t>
      </w:r>
    </w:p>
    <w:p w14:paraId="36044CF9" w14:textId="5E09BEBA" w:rsidR="00ED7D36" w:rsidRPr="0028413C" w:rsidRDefault="0028413C" w:rsidP="0028413C">
      <w:pPr>
        <w:rPr>
          <w:color w:val="161718" w:themeColor="text1"/>
        </w:rPr>
      </w:pPr>
      <w:r w:rsidRPr="0028413C">
        <w:rPr>
          <w:color w:val="161718" w:themeColor="text1"/>
        </w:rPr>
        <w:t>Consider</w:t>
      </w:r>
      <w:r w:rsidR="00ED7D36">
        <w:rPr>
          <w:color w:val="161718" w:themeColor="text1"/>
        </w:rPr>
        <w:t>amos</w:t>
      </w:r>
      <w:r w:rsidRPr="0028413C">
        <w:rPr>
          <w:color w:val="161718" w:themeColor="text1"/>
        </w:rPr>
        <w:t xml:space="preserve"> la web funcional cuando cumplió los siguientes criterios: navegación completa entre páginas, contenido visible y organizado, compatibilidad con dispositivos móviles y un código limpio y estructurado. Estos criterios me permitieron que la web estuviera lista para </w:t>
      </w:r>
      <w:r w:rsidR="00ED7D36">
        <w:rPr>
          <w:color w:val="161718" w:themeColor="text1"/>
        </w:rPr>
        <w:t xml:space="preserve">cumplir con todas las expectativas del usuario para </w:t>
      </w:r>
      <w:r w:rsidRPr="0028413C">
        <w:rPr>
          <w:color w:val="161718" w:themeColor="text1"/>
        </w:rPr>
        <w:t>ser presentada y ampliada en fases posteriores</w:t>
      </w:r>
      <w:r w:rsidR="00ED7D36">
        <w:rPr>
          <w:color w:val="161718" w:themeColor="text1"/>
        </w:rPr>
        <w:t xml:space="preserve"> del desarrollo de la pagina web. </w:t>
      </w:r>
    </w:p>
    <w:p w14:paraId="199FEE96" w14:textId="77777777" w:rsidR="0028413C" w:rsidRPr="0028413C" w:rsidRDefault="0028413C" w:rsidP="0028413C">
      <w:pPr>
        <w:rPr>
          <w:b/>
          <w:bCs/>
          <w:color w:val="161718" w:themeColor="text1"/>
        </w:rPr>
      </w:pPr>
      <w:r w:rsidRPr="0028413C">
        <w:rPr>
          <w:b/>
          <w:bCs/>
          <w:color w:val="161718" w:themeColor="text1"/>
        </w:rPr>
        <w:t>7. Medidas Iniciales de Seguridad</w:t>
      </w:r>
    </w:p>
    <w:p w14:paraId="2790B5E1" w14:textId="77777777" w:rsidR="0028413C" w:rsidRPr="0028413C" w:rsidRDefault="0028413C" w:rsidP="0028413C">
      <w:pPr>
        <w:rPr>
          <w:color w:val="00B0F0"/>
        </w:rPr>
      </w:pPr>
      <w:r w:rsidRPr="0028413C">
        <w:rPr>
          <w:color w:val="00B0F0"/>
        </w:rPr>
        <w:t>Aunque la seguridad avanzada se abordará más adelante, en esta fase implementé medidas básicas para evitar vulnerabilidades tempranas. Configuré HTTPS en el servidor para asegurar la comunicación entre el usuario y la web. Añadí cabeceras de seguridad como X-Frame-Options y X-Content-Type-Options para prevenir ataques comunes.</w:t>
      </w:r>
    </w:p>
    <w:p w14:paraId="759E33DB" w14:textId="77777777" w:rsidR="0028413C" w:rsidRDefault="0028413C" w:rsidP="0028413C">
      <w:pPr>
        <w:rPr>
          <w:color w:val="00B0F0"/>
        </w:rPr>
      </w:pPr>
      <w:r w:rsidRPr="0028413C">
        <w:rPr>
          <w:color w:val="00B0F0"/>
        </w:rPr>
        <w:t>Validé los formularios desde el lado del cliente para evitar errores y mejorar la experiencia del usuario. También revisé los permisos de archivos y eliminé cualquier mensaje de error que pudiera revelar información sensible del servidor. Estas medidas me permiten trabajar sobre una base más segura desde el inicio del proyecto.</w:t>
      </w:r>
    </w:p>
    <w:p w14:paraId="4FD39397" w14:textId="77777777" w:rsidR="00ED7D36" w:rsidRDefault="00ED7D36" w:rsidP="0028413C">
      <w:pPr>
        <w:rPr>
          <w:color w:val="00B0F0"/>
        </w:rPr>
      </w:pPr>
    </w:p>
    <w:p w14:paraId="4722CE7A" w14:textId="77777777" w:rsidR="00ED7D36" w:rsidRDefault="00ED7D36" w:rsidP="0028413C">
      <w:pPr>
        <w:rPr>
          <w:color w:val="00B0F0"/>
        </w:rPr>
      </w:pPr>
    </w:p>
    <w:p w14:paraId="52316D12" w14:textId="77777777" w:rsidR="00ED7D36" w:rsidRDefault="00ED7D36" w:rsidP="0028413C">
      <w:pPr>
        <w:rPr>
          <w:color w:val="00B0F0"/>
        </w:rPr>
      </w:pPr>
    </w:p>
    <w:p w14:paraId="17B6ED14" w14:textId="77777777" w:rsidR="00ED7D36" w:rsidRDefault="00ED7D36" w:rsidP="0028413C">
      <w:pPr>
        <w:rPr>
          <w:color w:val="00B0F0"/>
        </w:rPr>
      </w:pPr>
    </w:p>
    <w:p w14:paraId="429FECAC" w14:textId="77777777" w:rsidR="00ED7D36" w:rsidRPr="0028413C" w:rsidRDefault="00ED7D36" w:rsidP="0028413C">
      <w:pPr>
        <w:rPr>
          <w:color w:val="00B0F0"/>
        </w:rPr>
      </w:pPr>
    </w:p>
    <w:p w14:paraId="51383E76" w14:textId="77777777" w:rsidR="0028413C" w:rsidRPr="0028413C" w:rsidRDefault="0028413C" w:rsidP="0028413C">
      <w:pPr>
        <w:rPr>
          <w:b/>
          <w:bCs/>
          <w:color w:val="161718" w:themeColor="text1"/>
        </w:rPr>
      </w:pPr>
      <w:r w:rsidRPr="0028413C">
        <w:rPr>
          <w:b/>
          <w:bCs/>
          <w:color w:val="161718" w:themeColor="text1"/>
        </w:rPr>
        <w:t>8. Documentación y Conclusión del Proyecto</w:t>
      </w:r>
    </w:p>
    <w:p w14:paraId="75C10FE7" w14:textId="4BD23D68" w:rsidR="0028413C" w:rsidRPr="0028413C" w:rsidRDefault="0028413C" w:rsidP="0028413C">
      <w:pPr>
        <w:rPr>
          <w:color w:val="161718" w:themeColor="text1"/>
        </w:rPr>
      </w:pPr>
      <w:r w:rsidRPr="0028413C">
        <w:rPr>
          <w:color w:val="161718" w:themeColor="text1"/>
        </w:rPr>
        <w:t>Durante esta fase redact</w:t>
      </w:r>
      <w:r w:rsidR="00853036">
        <w:rPr>
          <w:color w:val="161718" w:themeColor="text1"/>
        </w:rPr>
        <w:t>amos</w:t>
      </w:r>
      <w:r w:rsidRPr="0028413C">
        <w:rPr>
          <w:color w:val="161718" w:themeColor="text1"/>
        </w:rPr>
        <w:t xml:space="preserve"> la documentación inicial del proyecto, donde incluí</w:t>
      </w:r>
      <w:r w:rsidR="00853036">
        <w:rPr>
          <w:color w:val="161718" w:themeColor="text1"/>
        </w:rPr>
        <w:t>mos</w:t>
      </w:r>
      <w:r w:rsidRPr="0028413C">
        <w:rPr>
          <w:color w:val="161718" w:themeColor="text1"/>
        </w:rPr>
        <w:t xml:space="preserve"> los objetivos, las tecnologías </w:t>
      </w:r>
      <w:r w:rsidR="000C0CA4">
        <w:rPr>
          <w:color w:val="161718" w:themeColor="text1"/>
        </w:rPr>
        <w:t>usadas con IA</w:t>
      </w:r>
      <w:r w:rsidRPr="0028413C">
        <w:rPr>
          <w:color w:val="161718" w:themeColor="text1"/>
        </w:rPr>
        <w:t>, la arquitectura inicial, los roles del equipo. Tambié</w:t>
      </w:r>
      <w:r w:rsidR="000C0CA4">
        <w:rPr>
          <w:color w:val="161718" w:themeColor="text1"/>
        </w:rPr>
        <w:t xml:space="preserve">n desarrolle </w:t>
      </w:r>
      <w:r w:rsidRPr="0028413C">
        <w:rPr>
          <w:color w:val="161718" w:themeColor="text1"/>
        </w:rPr>
        <w:t>el entorno de desarrollo, lo que facilita la incorporación de nuevos miembros y asegura la continuidad del proyecto.</w:t>
      </w:r>
    </w:p>
    <w:p w14:paraId="0A8C055C" w14:textId="52FDA611" w:rsidR="0028413C" w:rsidRPr="0028413C" w:rsidRDefault="0028413C" w:rsidP="0028413C">
      <w:pPr>
        <w:rPr>
          <w:color w:val="161718" w:themeColor="text1"/>
        </w:rPr>
      </w:pPr>
      <w:r w:rsidRPr="0028413C">
        <w:rPr>
          <w:color w:val="161718" w:themeColor="text1"/>
        </w:rPr>
        <w:t>Esta documentación sirve como guía para las siguientes fases y garantiza que todas las decisiones técnicas y organizativas queden registradas de forma clara y accesible</w:t>
      </w:r>
      <w:r w:rsidR="000C0CA4">
        <w:rPr>
          <w:color w:val="161718" w:themeColor="text1"/>
        </w:rPr>
        <w:t xml:space="preserve"> dentro del Repositorio.</w:t>
      </w:r>
    </w:p>
    <w:p w14:paraId="38B65863" w14:textId="77777777" w:rsidR="0028413C" w:rsidRPr="0028413C" w:rsidRDefault="0028413C" w:rsidP="0028413C">
      <w:pPr>
        <w:rPr>
          <w:b/>
          <w:bCs/>
          <w:color w:val="161718" w:themeColor="text1"/>
        </w:rPr>
      </w:pPr>
      <w:r w:rsidRPr="0028413C">
        <w:rPr>
          <w:b/>
          <w:bCs/>
          <w:color w:val="161718" w:themeColor="text1"/>
        </w:rPr>
        <w:t>9. Resultado de la Fase 1</w:t>
      </w:r>
    </w:p>
    <w:p w14:paraId="4669B01F" w14:textId="5EC144D4" w:rsidR="0028413C" w:rsidRPr="0028413C" w:rsidRDefault="0028413C" w:rsidP="0028413C">
      <w:pPr>
        <w:rPr>
          <w:color w:val="161718" w:themeColor="text1"/>
        </w:rPr>
      </w:pPr>
      <w:r w:rsidRPr="0028413C">
        <w:rPr>
          <w:color w:val="161718" w:themeColor="text1"/>
        </w:rPr>
        <w:t>Al finalizar la Fase 1, e</w:t>
      </w:r>
      <w:r w:rsidR="000C0CA4">
        <w:rPr>
          <w:color w:val="161718" w:themeColor="text1"/>
        </w:rPr>
        <w:t>ntregamos</w:t>
      </w:r>
      <w:r w:rsidRPr="0028413C">
        <w:rPr>
          <w:color w:val="161718" w:themeColor="text1"/>
        </w:rPr>
        <w:t xml:space="preserve"> una web corporativa navegable y funcional, con una estructura clara y un diseño coherente. Dej</w:t>
      </w:r>
      <w:r w:rsidR="00853036">
        <w:rPr>
          <w:color w:val="161718" w:themeColor="text1"/>
        </w:rPr>
        <w:t>amos</w:t>
      </w:r>
      <w:r w:rsidRPr="0028413C">
        <w:rPr>
          <w:color w:val="161718" w:themeColor="text1"/>
        </w:rPr>
        <w:t xml:space="preserve"> preparada la infraestructura técnica necesaria para continuar el desarrollo, organi</w:t>
      </w:r>
      <w:r w:rsidR="00853036">
        <w:rPr>
          <w:color w:val="161718" w:themeColor="text1"/>
        </w:rPr>
        <w:t xml:space="preserve">zamos </w:t>
      </w:r>
      <w:r w:rsidRPr="0028413C">
        <w:rPr>
          <w:color w:val="161718" w:themeColor="text1"/>
        </w:rPr>
        <w:t>el repositorio de forma profesional y complet</w:t>
      </w:r>
      <w:r w:rsidR="00853036">
        <w:rPr>
          <w:color w:val="161718" w:themeColor="text1"/>
        </w:rPr>
        <w:t>amos</w:t>
      </w:r>
      <w:r w:rsidRPr="0028413C">
        <w:rPr>
          <w:color w:val="161718" w:themeColor="text1"/>
        </w:rPr>
        <w:t xml:space="preserve"> la documentación inicial del proyecto.</w:t>
      </w:r>
    </w:p>
    <w:p w14:paraId="5F966D27" w14:textId="1523E5A1" w:rsidR="0028413C" w:rsidRPr="0028413C" w:rsidRDefault="0028413C" w:rsidP="0028413C">
      <w:pPr>
        <w:rPr>
          <w:color w:val="00B0F0"/>
        </w:rPr>
      </w:pPr>
      <w:r w:rsidRPr="0028413C">
        <w:rPr>
          <w:color w:val="161718" w:themeColor="text1"/>
        </w:rPr>
        <w:t>Además, implementé medidas básicas de seguridad que fortalecen la base del sistema. Con todo ello, consider</w:t>
      </w:r>
      <w:r w:rsidR="00853036">
        <w:rPr>
          <w:color w:val="161718" w:themeColor="text1"/>
        </w:rPr>
        <w:t>amos</w:t>
      </w:r>
      <w:r w:rsidRPr="0028413C">
        <w:rPr>
          <w:color w:val="161718" w:themeColor="text1"/>
        </w:rPr>
        <w:t xml:space="preserve"> que el proyecto está listo para avanzar hacia las siguientes fases, donde se integrarán la base de datos, la autenticación y el sistema de gestión </w:t>
      </w:r>
      <w:r w:rsidRPr="0028413C">
        <w:rPr>
          <w:color w:val="00B0F0"/>
        </w:rPr>
        <w:t>de tickets</w:t>
      </w:r>
      <w:r w:rsidR="000C0CA4" w:rsidRPr="000C0CA4">
        <w:rPr>
          <w:color w:val="00B0F0"/>
        </w:rPr>
        <w:t xml:space="preserve"> por aplicación.</w:t>
      </w:r>
    </w:p>
    <w:p w14:paraId="5D3C4252" w14:textId="77777777" w:rsidR="003F0599" w:rsidRDefault="003F0599" w:rsidP="00897C85">
      <w:pPr>
        <w:rPr>
          <w:color w:val="161718" w:themeColor="text1"/>
        </w:rPr>
      </w:pPr>
    </w:p>
    <w:p w14:paraId="20B5B64E" w14:textId="6269D10A" w:rsidR="003F0599" w:rsidRDefault="00C700BC" w:rsidP="00897C85">
      <w:pPr>
        <w:rPr>
          <w:color w:val="161718" w:themeColor="text1"/>
        </w:rPr>
      </w:pPr>
      <w:r w:rsidRPr="00C700BC">
        <w:rPr>
          <w:noProof/>
          <w:color w:val="161718" w:themeColor="text1"/>
        </w:rPr>
        <w:drawing>
          <wp:inline distT="0" distB="0" distL="0" distR="0" wp14:anchorId="10855529" wp14:editId="5C3E1535">
            <wp:extent cx="5382895" cy="2473374"/>
            <wp:effectExtent l="0" t="0" r="8255" b="3175"/>
            <wp:docPr id="105230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08140" name=""/>
                    <pic:cNvPicPr/>
                  </pic:nvPicPr>
                  <pic:blipFill>
                    <a:blip r:embed="rId17"/>
                    <a:stretch>
                      <a:fillRect/>
                    </a:stretch>
                  </pic:blipFill>
                  <pic:spPr>
                    <a:xfrm>
                      <a:off x="0" y="0"/>
                      <a:ext cx="5385304" cy="2474481"/>
                    </a:xfrm>
                    <a:prstGeom prst="rect">
                      <a:avLst/>
                    </a:prstGeom>
                  </pic:spPr>
                </pic:pic>
              </a:graphicData>
            </a:graphic>
          </wp:inline>
        </w:drawing>
      </w:r>
    </w:p>
    <w:p w14:paraId="56D95856" w14:textId="5850A74C" w:rsidR="00C700BC" w:rsidRDefault="00C700BC" w:rsidP="00897C85">
      <w:pPr>
        <w:rPr>
          <w:color w:val="161718" w:themeColor="text1"/>
        </w:rPr>
      </w:pPr>
      <w:r w:rsidRPr="00C700BC">
        <w:rPr>
          <w:noProof/>
          <w:color w:val="161718" w:themeColor="text1"/>
        </w:rPr>
        <w:lastRenderedPageBreak/>
        <w:drawing>
          <wp:inline distT="0" distB="0" distL="0" distR="0" wp14:anchorId="292EFFFA" wp14:editId="2FEF1CAE">
            <wp:extent cx="5306695" cy="2283062"/>
            <wp:effectExtent l="0" t="0" r="8255" b="3175"/>
            <wp:docPr id="121453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4971" name=""/>
                    <pic:cNvPicPr/>
                  </pic:nvPicPr>
                  <pic:blipFill>
                    <a:blip r:embed="rId10"/>
                    <a:stretch>
                      <a:fillRect/>
                    </a:stretch>
                  </pic:blipFill>
                  <pic:spPr>
                    <a:xfrm>
                      <a:off x="0" y="0"/>
                      <a:ext cx="5308987" cy="2284048"/>
                    </a:xfrm>
                    <a:prstGeom prst="rect">
                      <a:avLst/>
                    </a:prstGeom>
                  </pic:spPr>
                </pic:pic>
              </a:graphicData>
            </a:graphic>
          </wp:inline>
        </w:drawing>
      </w:r>
    </w:p>
    <w:p w14:paraId="206740C2" w14:textId="4EDB2C93" w:rsidR="00A405D9" w:rsidRPr="00897C85" w:rsidRDefault="00A405D9" w:rsidP="00897C85">
      <w:pPr>
        <w:rPr>
          <w:color w:val="161718" w:themeColor="text1"/>
        </w:rPr>
      </w:pPr>
      <w:r w:rsidRPr="00A405D9">
        <w:rPr>
          <w:noProof/>
          <w:color w:val="161718" w:themeColor="text1"/>
        </w:rPr>
        <w:drawing>
          <wp:inline distT="0" distB="0" distL="0" distR="0" wp14:anchorId="4949EE06" wp14:editId="129A484D">
            <wp:extent cx="4449445" cy="2562995"/>
            <wp:effectExtent l="0" t="0" r="8255" b="8890"/>
            <wp:docPr id="144565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1621" name=""/>
                    <pic:cNvPicPr/>
                  </pic:nvPicPr>
                  <pic:blipFill>
                    <a:blip r:embed="rId18"/>
                    <a:stretch>
                      <a:fillRect/>
                    </a:stretch>
                  </pic:blipFill>
                  <pic:spPr>
                    <a:xfrm>
                      <a:off x="0" y="0"/>
                      <a:ext cx="4452080" cy="2564513"/>
                    </a:xfrm>
                    <a:prstGeom prst="rect">
                      <a:avLst/>
                    </a:prstGeom>
                  </pic:spPr>
                </pic:pic>
              </a:graphicData>
            </a:graphic>
          </wp:inline>
        </w:drawing>
      </w:r>
    </w:p>
    <w:p w14:paraId="0A713325" w14:textId="77777777" w:rsidR="00B6055B" w:rsidRDefault="00B6055B" w:rsidP="004B7E44">
      <w:pPr>
        <w:rPr>
          <w:color w:val="161718" w:themeColor="text1"/>
        </w:rPr>
      </w:pPr>
    </w:p>
    <w:p w14:paraId="4780C0F2" w14:textId="77777777" w:rsidR="00B6055B" w:rsidRDefault="00B6055B" w:rsidP="004B7E44">
      <w:pPr>
        <w:rPr>
          <w:color w:val="161718" w:themeColor="text1"/>
        </w:rPr>
      </w:pPr>
    </w:p>
    <w:p w14:paraId="38C42D4F" w14:textId="77777777" w:rsidR="00B6055B" w:rsidRDefault="00B6055B" w:rsidP="004B7E44">
      <w:pPr>
        <w:rPr>
          <w:color w:val="161718" w:themeColor="text1"/>
        </w:rPr>
      </w:pPr>
    </w:p>
    <w:p w14:paraId="1845DBA0" w14:textId="77777777" w:rsidR="00B6055B" w:rsidRDefault="00B6055B" w:rsidP="004B7E44">
      <w:pPr>
        <w:rPr>
          <w:color w:val="161718" w:themeColor="text1"/>
        </w:rPr>
      </w:pPr>
    </w:p>
    <w:p w14:paraId="71C079B0" w14:textId="77777777" w:rsidR="00B6055B" w:rsidRDefault="00B6055B" w:rsidP="004B7E44">
      <w:pPr>
        <w:rPr>
          <w:color w:val="161718" w:themeColor="text1"/>
        </w:rPr>
      </w:pPr>
    </w:p>
    <w:p w14:paraId="01BDB046" w14:textId="77777777" w:rsidR="00B6055B" w:rsidRDefault="00B6055B" w:rsidP="004B7E44">
      <w:pPr>
        <w:rPr>
          <w:color w:val="161718" w:themeColor="text1"/>
        </w:rPr>
      </w:pPr>
    </w:p>
    <w:p w14:paraId="1CAF62B5" w14:textId="77777777" w:rsidR="00B6055B" w:rsidRDefault="00B6055B" w:rsidP="004B7E44">
      <w:pPr>
        <w:rPr>
          <w:color w:val="161718" w:themeColor="text1"/>
        </w:rPr>
      </w:pPr>
    </w:p>
    <w:p w14:paraId="01717C29" w14:textId="77777777" w:rsidR="00B6055B" w:rsidRDefault="00B6055B" w:rsidP="004B7E44">
      <w:pPr>
        <w:rPr>
          <w:color w:val="161718" w:themeColor="text1"/>
        </w:rPr>
      </w:pPr>
    </w:p>
    <w:p w14:paraId="2BEEDF15" w14:textId="77777777" w:rsidR="00B6055B" w:rsidRDefault="00B6055B" w:rsidP="004B7E44">
      <w:pPr>
        <w:rPr>
          <w:color w:val="161718" w:themeColor="text1"/>
        </w:rPr>
      </w:pPr>
    </w:p>
    <w:p w14:paraId="084F1A69" w14:textId="77777777" w:rsidR="00B6055B" w:rsidRDefault="00B6055B" w:rsidP="004B7E44">
      <w:pPr>
        <w:rPr>
          <w:color w:val="161718" w:themeColor="text1"/>
        </w:rPr>
      </w:pPr>
    </w:p>
    <w:p w14:paraId="7E99A9EE" w14:textId="77777777" w:rsidR="00B6055B" w:rsidRDefault="00B6055B" w:rsidP="004B7E44">
      <w:pPr>
        <w:rPr>
          <w:color w:val="161718" w:themeColor="text1"/>
        </w:rPr>
      </w:pPr>
    </w:p>
    <w:p w14:paraId="3809C7CD" w14:textId="77777777" w:rsidR="00B6055B" w:rsidRDefault="00B6055B" w:rsidP="004B7E44">
      <w:pPr>
        <w:rPr>
          <w:color w:val="161718" w:themeColor="text1"/>
        </w:rPr>
      </w:pPr>
    </w:p>
    <w:p w14:paraId="1F2BDA86" w14:textId="77777777" w:rsidR="00B6055B" w:rsidRDefault="00B6055B" w:rsidP="004B7E44">
      <w:pPr>
        <w:rPr>
          <w:color w:val="161718" w:themeColor="text1"/>
        </w:rPr>
      </w:pPr>
    </w:p>
    <w:p w14:paraId="5821C79E" w14:textId="77777777" w:rsidR="00B6055B" w:rsidRDefault="00B6055B" w:rsidP="004B7E44">
      <w:pPr>
        <w:rPr>
          <w:color w:val="161718" w:themeColor="text1"/>
        </w:rPr>
      </w:pPr>
    </w:p>
    <w:p w14:paraId="00B82A1C" w14:textId="77777777" w:rsidR="00B6055B" w:rsidRDefault="00B6055B" w:rsidP="004B7E44">
      <w:pPr>
        <w:rPr>
          <w:color w:val="161718" w:themeColor="text1"/>
        </w:rPr>
      </w:pPr>
    </w:p>
    <w:p w14:paraId="4F8BA0DB" w14:textId="77777777" w:rsidR="00B6055B" w:rsidRDefault="00B6055B" w:rsidP="004B7E44">
      <w:pPr>
        <w:rPr>
          <w:color w:val="161718" w:themeColor="text1"/>
        </w:rPr>
      </w:pPr>
    </w:p>
    <w:p w14:paraId="7AFF3DD9" w14:textId="77777777" w:rsidR="00B6055B" w:rsidRDefault="00B6055B" w:rsidP="004B7E44">
      <w:pPr>
        <w:rPr>
          <w:color w:val="161718" w:themeColor="text1"/>
        </w:rPr>
      </w:pPr>
    </w:p>
    <w:p w14:paraId="3F4CFD78" w14:textId="77777777" w:rsidR="00B6055B" w:rsidRDefault="00B6055B" w:rsidP="004B7E44">
      <w:pPr>
        <w:rPr>
          <w:color w:val="161718" w:themeColor="text1"/>
        </w:rPr>
      </w:pPr>
    </w:p>
    <w:p w14:paraId="5508270F" w14:textId="77777777" w:rsidR="00B6055B" w:rsidRDefault="00B6055B" w:rsidP="004B7E44">
      <w:pPr>
        <w:rPr>
          <w:color w:val="161718" w:themeColor="text1"/>
        </w:rPr>
      </w:pPr>
    </w:p>
    <w:p w14:paraId="0D8D074B" w14:textId="77777777" w:rsidR="00B6055B" w:rsidRDefault="00B6055B" w:rsidP="004B7E44">
      <w:pPr>
        <w:rPr>
          <w:color w:val="161718" w:themeColor="text1"/>
        </w:rPr>
      </w:pPr>
    </w:p>
    <w:p w14:paraId="5EBD647A" w14:textId="6F7E9E39" w:rsidR="00B6055B" w:rsidRPr="00B6055B" w:rsidRDefault="00B6055B" w:rsidP="00B6055B">
      <w:pPr>
        <w:jc w:val="center"/>
        <w:rPr>
          <w:b/>
          <w:bCs/>
          <w:color w:val="161718" w:themeColor="text1"/>
          <w:sz w:val="44"/>
          <w:szCs w:val="44"/>
        </w:rPr>
      </w:pPr>
      <w:r w:rsidRPr="00B6055B">
        <w:rPr>
          <w:b/>
          <w:bCs/>
          <w:color w:val="161718" w:themeColor="text1"/>
          <w:sz w:val="44"/>
          <w:szCs w:val="44"/>
        </w:rPr>
        <w:t>Desarrollo de la Fase 2</w:t>
      </w:r>
    </w:p>
    <w:p w14:paraId="22C4818D" w14:textId="77777777" w:rsidR="00B6055B" w:rsidRPr="00B6055B" w:rsidRDefault="00B6055B" w:rsidP="00B6055B">
      <w:pPr>
        <w:rPr>
          <w:color w:val="161718" w:themeColor="text1"/>
        </w:rPr>
      </w:pPr>
    </w:p>
    <w:p w14:paraId="67AAC0E8" w14:textId="5A94C146" w:rsidR="00B6055B" w:rsidRPr="00B6055B" w:rsidRDefault="00B6055B" w:rsidP="00B6055B">
      <w:pPr>
        <w:rPr>
          <w:color w:val="161718" w:themeColor="text1"/>
        </w:rPr>
      </w:pPr>
      <w:r>
        <w:rPr>
          <w:color w:val="161718" w:themeColor="text1"/>
        </w:rPr>
        <w:t xml:space="preserve">En esta fase se </w:t>
      </w:r>
      <w:r w:rsidRPr="00B6055B">
        <w:rPr>
          <w:color w:val="161718" w:themeColor="text1"/>
        </w:rPr>
        <w:t>tiene como objetivo evolucionar la web corporativa de Atalanta desde una estructura inicial funcional hacia un sistema más dinámico, interactivo y orientado a la captación de clientes. En esta etapa se consolidan los elementos desarrollados en la Fase 1 y se incorporan nuevas tecnologías que permiten mejorar tanto la experiencia del usuario como la capacidad operativa de la web.</w:t>
      </w:r>
    </w:p>
    <w:p w14:paraId="1CB77773" w14:textId="77777777" w:rsidR="00B6055B" w:rsidRPr="00B6055B" w:rsidRDefault="00B6055B" w:rsidP="00B6055B">
      <w:pPr>
        <w:rPr>
          <w:color w:val="161718" w:themeColor="text1"/>
        </w:rPr>
      </w:pPr>
    </w:p>
    <w:p w14:paraId="49DB1801" w14:textId="539BD9D1" w:rsidR="00B6055B" w:rsidRDefault="00B6055B" w:rsidP="00B6055B">
      <w:pPr>
        <w:rPr>
          <w:color w:val="161718" w:themeColor="text1"/>
        </w:rPr>
      </w:pPr>
      <w:r w:rsidRPr="00B6055B">
        <w:rPr>
          <w:color w:val="161718" w:themeColor="text1"/>
        </w:rPr>
        <w:t xml:space="preserve">Esta fase </w:t>
      </w:r>
      <w:r w:rsidR="00CF7A0C">
        <w:rPr>
          <w:color w:val="161718" w:themeColor="text1"/>
        </w:rPr>
        <w:t>se centra en</w:t>
      </w:r>
      <w:r>
        <w:rPr>
          <w:color w:val="161718" w:themeColor="text1"/>
        </w:rPr>
        <w:t xml:space="preserve"> </w:t>
      </w:r>
      <w:r w:rsidRPr="00B6055B">
        <w:rPr>
          <w:color w:val="161718" w:themeColor="text1"/>
        </w:rPr>
        <w:t>la mejora de la navegación, la integración del backend mediante PHP, la implementación de formularios funcionales conectados a correo corporativo, y la creación de una base de datos en MySQL que permita gestionar la información de forma estructura</w:t>
      </w:r>
      <w:r>
        <w:rPr>
          <w:color w:val="161718" w:themeColor="text1"/>
        </w:rPr>
        <w:t>da.</w:t>
      </w:r>
    </w:p>
    <w:p w14:paraId="46774EA6" w14:textId="77777777" w:rsidR="00B6055B" w:rsidRDefault="00B6055B" w:rsidP="00B6055B">
      <w:pPr>
        <w:rPr>
          <w:color w:val="161718" w:themeColor="text1"/>
        </w:rPr>
      </w:pPr>
    </w:p>
    <w:p w14:paraId="29CAE274" w14:textId="77777777" w:rsidR="00B6055B" w:rsidRPr="00B6055B" w:rsidRDefault="00B6055B" w:rsidP="00B6055B">
      <w:pPr>
        <w:rPr>
          <w:color w:val="161718" w:themeColor="text1"/>
        </w:rPr>
      </w:pPr>
    </w:p>
    <w:p w14:paraId="54A2F9BA" w14:textId="77777777" w:rsidR="00B6055B" w:rsidRPr="00B6055B" w:rsidRDefault="00B6055B" w:rsidP="00B6055B">
      <w:pPr>
        <w:rPr>
          <w:color w:val="161718" w:themeColor="text1"/>
        </w:rPr>
      </w:pPr>
    </w:p>
    <w:p w14:paraId="0B533216" w14:textId="0AB0C82D" w:rsidR="00B6055B" w:rsidRPr="00B6055B" w:rsidRDefault="00B6055B" w:rsidP="00B6055B">
      <w:pPr>
        <w:rPr>
          <w:b/>
          <w:bCs/>
          <w:color w:val="161718" w:themeColor="text1"/>
          <w:sz w:val="32"/>
          <w:szCs w:val="24"/>
        </w:rPr>
      </w:pPr>
      <w:r w:rsidRPr="00B6055B">
        <w:rPr>
          <w:b/>
          <w:bCs/>
          <w:color w:val="161718" w:themeColor="text1"/>
          <w:sz w:val="32"/>
          <w:szCs w:val="24"/>
        </w:rPr>
        <w:t xml:space="preserve">1. Objetivos de la Fase </w:t>
      </w:r>
    </w:p>
    <w:p w14:paraId="11B51D7C" w14:textId="77777777" w:rsidR="00B6055B" w:rsidRPr="00B6055B" w:rsidRDefault="00B6055B" w:rsidP="00B6055B">
      <w:pPr>
        <w:rPr>
          <w:color w:val="161718" w:themeColor="text1"/>
        </w:rPr>
      </w:pPr>
    </w:p>
    <w:p w14:paraId="6C38C6F5" w14:textId="675E4AF7" w:rsidR="00B6055B" w:rsidRPr="00B6055B" w:rsidRDefault="00B6055B" w:rsidP="00B6055B">
      <w:pPr>
        <w:rPr>
          <w:color w:val="161718" w:themeColor="text1"/>
        </w:rPr>
      </w:pPr>
      <w:r w:rsidRPr="00B6055B">
        <w:rPr>
          <w:color w:val="161718" w:themeColor="text1"/>
        </w:rPr>
        <w:t>La Fase 2 tiene como finalidad dar un salto en el desarrollo del proyecto, pasando de una web estática a una plataforma con funcionalidades reales. En este sentido, uno de los principales objetivos ha sido mejorar la estructura de navegación y la conexión entre las distintas interfaces, asegurando que el usuario pueda desplazarse por la web de manera fluida y sin errores.</w:t>
      </w:r>
    </w:p>
    <w:p w14:paraId="59358596" w14:textId="77777777" w:rsidR="00B6055B" w:rsidRPr="00B6055B" w:rsidRDefault="00B6055B" w:rsidP="00B6055B">
      <w:pPr>
        <w:rPr>
          <w:color w:val="161718" w:themeColor="text1"/>
        </w:rPr>
      </w:pPr>
    </w:p>
    <w:p w14:paraId="7552AA93" w14:textId="77777777" w:rsidR="00B6055B" w:rsidRPr="00B6055B" w:rsidRDefault="00B6055B" w:rsidP="00B6055B">
      <w:pPr>
        <w:rPr>
          <w:color w:val="161718" w:themeColor="text1"/>
        </w:rPr>
      </w:pPr>
      <w:r w:rsidRPr="00B6055B">
        <w:rPr>
          <w:color w:val="161718" w:themeColor="text1"/>
        </w:rPr>
        <w:t>Asimismo, se ha trabajado en la implementación de un backend funcional utilizando PHP, lo que permite procesar información, gestionar formularios y preparar el sistema para futuras integraciones más complejas. Otro objetivo clave ha sido la incorporación de formularios operativos que permitan la captación de clientes, integrados con herramientas de envío de correo automático como EmailJS.</w:t>
      </w:r>
    </w:p>
    <w:p w14:paraId="7F66B67F" w14:textId="77777777" w:rsidR="00B6055B" w:rsidRPr="00B6055B" w:rsidRDefault="00B6055B" w:rsidP="00B6055B">
      <w:pPr>
        <w:rPr>
          <w:color w:val="161718" w:themeColor="text1"/>
        </w:rPr>
      </w:pPr>
    </w:p>
    <w:p w14:paraId="227411F6" w14:textId="77777777" w:rsidR="00B6055B" w:rsidRPr="00B6055B" w:rsidRDefault="00B6055B" w:rsidP="00B6055B">
      <w:pPr>
        <w:rPr>
          <w:color w:val="161718" w:themeColor="text1"/>
        </w:rPr>
      </w:pPr>
      <w:r w:rsidRPr="00B6055B">
        <w:rPr>
          <w:color w:val="161718" w:themeColor="text1"/>
        </w:rPr>
        <w:t>Además, se ha desarrollado una base de datos en MySQL con el propósito de almacenar la información generada por los usuarios y sentar las bases para futuras funcionalidades como paneles de administración o sistemas de gestión de clientes. Todo ello acompañado de una mejora continua de la experiencia de usuario y una ampliación del estudio de mercado orientado a la conversión.</w:t>
      </w:r>
    </w:p>
    <w:p w14:paraId="59E1CC87" w14:textId="77777777" w:rsidR="00B6055B" w:rsidRPr="00B6055B" w:rsidRDefault="00B6055B" w:rsidP="00B6055B">
      <w:pPr>
        <w:rPr>
          <w:color w:val="161718" w:themeColor="text1"/>
        </w:rPr>
      </w:pPr>
    </w:p>
    <w:p w14:paraId="40EC859B" w14:textId="77777777" w:rsidR="00CF7A0C" w:rsidRDefault="00CF7A0C" w:rsidP="00B6055B">
      <w:pPr>
        <w:rPr>
          <w:color w:val="161718" w:themeColor="text1"/>
        </w:rPr>
      </w:pPr>
    </w:p>
    <w:p w14:paraId="135C1890" w14:textId="0C234A78" w:rsidR="00B6055B" w:rsidRPr="00CF7A0C" w:rsidRDefault="00B6055B" w:rsidP="00B6055B">
      <w:pPr>
        <w:rPr>
          <w:color w:val="161718" w:themeColor="text1"/>
        </w:rPr>
      </w:pPr>
      <w:r w:rsidRPr="00CF7A0C">
        <w:rPr>
          <w:b/>
          <w:bCs/>
          <w:color w:val="161718" w:themeColor="text1"/>
          <w:sz w:val="32"/>
          <w:szCs w:val="24"/>
        </w:rPr>
        <w:t>2. Organización del Equipo</w:t>
      </w:r>
    </w:p>
    <w:p w14:paraId="5D5C31ED" w14:textId="77777777" w:rsidR="00CF7A0C" w:rsidRDefault="00CF7A0C" w:rsidP="00B6055B">
      <w:pPr>
        <w:rPr>
          <w:color w:val="161718" w:themeColor="text1"/>
        </w:rPr>
      </w:pPr>
    </w:p>
    <w:p w14:paraId="29DE8FA3" w14:textId="4E0B2667" w:rsidR="00B6055B" w:rsidRPr="00B6055B" w:rsidRDefault="00CF7A0C" w:rsidP="00B6055B">
      <w:pPr>
        <w:rPr>
          <w:color w:val="161718" w:themeColor="text1"/>
        </w:rPr>
      </w:pPr>
      <w:r>
        <w:rPr>
          <w:color w:val="161718" w:themeColor="text1"/>
        </w:rPr>
        <w:t xml:space="preserve">Durante esta segunda fase, hemos variado los roles ya que la idea es que el trabajo en equipo sea dinámico entre nosotros, para que cada uno de </w:t>
      </w:r>
      <w:r w:rsidR="008864F4">
        <w:rPr>
          <w:color w:val="161718" w:themeColor="text1"/>
        </w:rPr>
        <w:t>los integrantes</w:t>
      </w:r>
      <w:r>
        <w:rPr>
          <w:color w:val="161718" w:themeColor="text1"/>
        </w:rPr>
        <w:t xml:space="preserve"> pudiera aportar a cada fase</w:t>
      </w:r>
      <w:r w:rsidR="00B6055B" w:rsidRPr="00B6055B">
        <w:rPr>
          <w:color w:val="161718" w:themeColor="text1"/>
        </w:rPr>
        <w:t>.</w:t>
      </w:r>
    </w:p>
    <w:p w14:paraId="5A39309D" w14:textId="77777777" w:rsidR="00B6055B" w:rsidRPr="00B6055B" w:rsidRDefault="00B6055B" w:rsidP="00B6055B">
      <w:pPr>
        <w:rPr>
          <w:color w:val="161718" w:themeColor="text1"/>
        </w:rPr>
      </w:pPr>
    </w:p>
    <w:p w14:paraId="5F0ACD0D" w14:textId="78070BC7" w:rsidR="00B6055B" w:rsidRPr="00B6055B" w:rsidRDefault="008864F4" w:rsidP="00B6055B">
      <w:pPr>
        <w:rPr>
          <w:color w:val="161718" w:themeColor="text1"/>
        </w:rPr>
      </w:pPr>
      <w:r>
        <w:rPr>
          <w:color w:val="161718" w:themeColor="text1"/>
        </w:rPr>
        <w:t>Los</w:t>
      </w:r>
      <w:r w:rsidR="00B6055B" w:rsidRPr="00B6055B">
        <w:rPr>
          <w:color w:val="161718" w:themeColor="text1"/>
        </w:rPr>
        <w:t xml:space="preserve"> responsable</w:t>
      </w:r>
      <w:r>
        <w:rPr>
          <w:color w:val="161718" w:themeColor="text1"/>
        </w:rPr>
        <w:t>s</w:t>
      </w:r>
      <w:r w:rsidR="00B6055B" w:rsidRPr="00B6055B">
        <w:rPr>
          <w:color w:val="161718" w:themeColor="text1"/>
        </w:rPr>
        <w:t xml:space="preserve"> de frontend ha centrado su trabajo en la mejora de la interfaz, optimizando la navegación entre páginas, corrigiendo errores visuales y asegurando una experiencia de usuario más fluida. Además, ha colaborado con backend para integrar correctamente los formularios y garantizar su correcto funcionamiento desde el punto de vista visual.</w:t>
      </w:r>
    </w:p>
    <w:p w14:paraId="3C6959A5" w14:textId="77777777" w:rsidR="00B6055B" w:rsidRPr="00B6055B" w:rsidRDefault="00B6055B" w:rsidP="00B6055B">
      <w:pPr>
        <w:rPr>
          <w:color w:val="161718" w:themeColor="text1"/>
        </w:rPr>
      </w:pPr>
    </w:p>
    <w:p w14:paraId="30A0D454" w14:textId="50E145B1" w:rsidR="00B6055B" w:rsidRPr="00B6055B" w:rsidRDefault="00B6055B" w:rsidP="00B6055B">
      <w:pPr>
        <w:rPr>
          <w:color w:val="161718" w:themeColor="text1"/>
        </w:rPr>
      </w:pPr>
      <w:r w:rsidRPr="00B6055B">
        <w:rPr>
          <w:color w:val="161718" w:themeColor="text1"/>
        </w:rPr>
        <w:t xml:space="preserve">Por su parte, </w:t>
      </w:r>
      <w:r w:rsidR="008864F4">
        <w:rPr>
          <w:color w:val="161718" w:themeColor="text1"/>
        </w:rPr>
        <w:t>Los</w:t>
      </w:r>
      <w:r w:rsidRPr="00B6055B">
        <w:rPr>
          <w:color w:val="161718" w:themeColor="text1"/>
        </w:rPr>
        <w:t xml:space="preserve"> responsable</w:t>
      </w:r>
      <w:r w:rsidR="008864F4">
        <w:rPr>
          <w:color w:val="161718" w:themeColor="text1"/>
        </w:rPr>
        <w:t>s</w:t>
      </w:r>
      <w:r w:rsidRPr="00B6055B">
        <w:rPr>
          <w:color w:val="161718" w:themeColor="text1"/>
        </w:rPr>
        <w:t xml:space="preserve"> de backend ha adquirido un papel más relevante en esta fase, encargándose de la implementación de PHP, la lógica de procesamiento de formularios y la conexión con la base de datos. Su trabajo ha sido fundamental para transformar la web en un sistema dinámico.</w:t>
      </w:r>
    </w:p>
    <w:p w14:paraId="24FE55A3" w14:textId="77777777" w:rsidR="00B6055B" w:rsidRPr="00B6055B" w:rsidRDefault="00B6055B" w:rsidP="00B6055B">
      <w:pPr>
        <w:rPr>
          <w:color w:val="161718" w:themeColor="text1"/>
        </w:rPr>
      </w:pPr>
    </w:p>
    <w:p w14:paraId="5828FCB4" w14:textId="0F5E5534" w:rsidR="00B6055B" w:rsidRPr="00B6055B" w:rsidRDefault="008864F4" w:rsidP="00B6055B">
      <w:pPr>
        <w:rPr>
          <w:color w:val="161718" w:themeColor="text1"/>
        </w:rPr>
      </w:pPr>
      <w:r>
        <w:rPr>
          <w:color w:val="161718" w:themeColor="text1"/>
        </w:rPr>
        <w:t>Los</w:t>
      </w:r>
      <w:r w:rsidR="00B6055B" w:rsidRPr="00B6055B">
        <w:rPr>
          <w:color w:val="161718" w:themeColor="text1"/>
        </w:rPr>
        <w:t xml:space="preserve"> responsable</w:t>
      </w:r>
      <w:r>
        <w:rPr>
          <w:color w:val="161718" w:themeColor="text1"/>
        </w:rPr>
        <w:t>s</w:t>
      </w:r>
      <w:r w:rsidR="00B6055B" w:rsidRPr="00B6055B">
        <w:rPr>
          <w:color w:val="161718" w:themeColor="text1"/>
        </w:rPr>
        <w:t xml:space="preserve"> de infraestructura ha</w:t>
      </w:r>
      <w:r>
        <w:rPr>
          <w:color w:val="161718" w:themeColor="text1"/>
        </w:rPr>
        <w:t>n</w:t>
      </w:r>
      <w:r w:rsidR="00B6055B" w:rsidRPr="00B6055B">
        <w:rPr>
          <w:color w:val="161718" w:themeColor="text1"/>
        </w:rPr>
        <w:t xml:space="preserve"> continuado gestionando el entorno técnico, asegurando que el servidor soporte las nuevas funcionalidades, configurando correctamente los servicios necesarios y preparando la base de datos en MySQL para su integración.</w:t>
      </w:r>
    </w:p>
    <w:p w14:paraId="3773599C" w14:textId="77777777" w:rsidR="00B6055B" w:rsidRPr="00B6055B" w:rsidRDefault="00B6055B" w:rsidP="00B6055B">
      <w:pPr>
        <w:rPr>
          <w:color w:val="161718" w:themeColor="text1"/>
        </w:rPr>
      </w:pPr>
      <w:r w:rsidRPr="00B6055B">
        <w:rPr>
          <w:color w:val="161718" w:themeColor="text1"/>
        </w:rPr>
        <w:t>---</w:t>
      </w:r>
    </w:p>
    <w:p w14:paraId="5F4195CE" w14:textId="77777777" w:rsidR="00B6055B" w:rsidRPr="00B6055B" w:rsidRDefault="00B6055B" w:rsidP="00B6055B">
      <w:pPr>
        <w:rPr>
          <w:color w:val="161718" w:themeColor="text1"/>
        </w:rPr>
      </w:pPr>
    </w:p>
    <w:p w14:paraId="721CDB65" w14:textId="77F0AF8E" w:rsidR="00B6055B" w:rsidRPr="00CF7A0C" w:rsidRDefault="00B6055B" w:rsidP="00B6055B">
      <w:pPr>
        <w:rPr>
          <w:b/>
          <w:bCs/>
          <w:color w:val="161718" w:themeColor="text1"/>
        </w:rPr>
      </w:pPr>
      <w:r w:rsidRPr="00CF7A0C">
        <w:rPr>
          <w:b/>
          <w:bCs/>
          <w:color w:val="161718" w:themeColor="text1"/>
        </w:rPr>
        <w:t>Estudio de la Página Inicial: Cualidades y Mejoras</w:t>
      </w:r>
      <w:r w:rsidR="00CF7A0C" w:rsidRPr="00CF7A0C">
        <w:rPr>
          <w:b/>
          <w:bCs/>
          <w:color w:val="161718" w:themeColor="text1"/>
        </w:rPr>
        <w:t>,</w:t>
      </w:r>
      <w:r w:rsidRPr="00CF7A0C">
        <w:rPr>
          <w:b/>
          <w:bCs/>
          <w:color w:val="161718" w:themeColor="text1"/>
        </w:rPr>
        <w:t xml:space="preserve"> Estudio de Mercado</w:t>
      </w:r>
    </w:p>
    <w:p w14:paraId="5819B08B" w14:textId="77777777" w:rsidR="00B6055B" w:rsidRPr="00B6055B" w:rsidRDefault="00B6055B" w:rsidP="00B6055B">
      <w:pPr>
        <w:rPr>
          <w:color w:val="161718" w:themeColor="text1"/>
        </w:rPr>
      </w:pPr>
    </w:p>
    <w:p w14:paraId="6C96B243" w14:textId="394088EE" w:rsidR="00B6055B" w:rsidRPr="00CF7A0C" w:rsidRDefault="00B6055B" w:rsidP="00B6055B">
      <w:pPr>
        <w:rPr>
          <w:b/>
          <w:bCs/>
          <w:color w:val="161718" w:themeColor="text1"/>
        </w:rPr>
      </w:pPr>
      <w:r w:rsidRPr="00CF7A0C">
        <w:rPr>
          <w:b/>
          <w:bCs/>
          <w:color w:val="161718" w:themeColor="text1"/>
        </w:rPr>
        <w:t>3.1 Estudio de Diseño de Páginas Web Corporativas</w:t>
      </w:r>
    </w:p>
    <w:p w14:paraId="6C41B883" w14:textId="77777777" w:rsidR="00B6055B" w:rsidRPr="00B6055B" w:rsidRDefault="00B6055B" w:rsidP="00B6055B">
      <w:pPr>
        <w:rPr>
          <w:color w:val="161718" w:themeColor="text1"/>
        </w:rPr>
      </w:pPr>
    </w:p>
    <w:p w14:paraId="30506351" w14:textId="77777777" w:rsidR="00B6055B" w:rsidRPr="00B6055B" w:rsidRDefault="00B6055B" w:rsidP="00B6055B">
      <w:pPr>
        <w:rPr>
          <w:color w:val="161718" w:themeColor="text1"/>
        </w:rPr>
      </w:pPr>
      <w:r w:rsidRPr="00B6055B">
        <w:rPr>
          <w:color w:val="161718" w:themeColor="text1"/>
        </w:rPr>
        <w:t>En esta fase se ha profundizado en el análisis de páginas web del sector de la ciberseguridad, centrándose especialmente en aquellas orientadas a la captación de clientes. Se han estudiado aspectos como la disposición de llamadas a la acción, la visibilidad de los formularios de contacto y la manera en la que las empresas comunican el valor de sus servicios.</w:t>
      </w:r>
    </w:p>
    <w:p w14:paraId="16FED94B" w14:textId="77777777" w:rsidR="00B6055B" w:rsidRPr="00B6055B" w:rsidRDefault="00B6055B" w:rsidP="00B6055B">
      <w:pPr>
        <w:rPr>
          <w:color w:val="161718" w:themeColor="text1"/>
        </w:rPr>
      </w:pPr>
    </w:p>
    <w:p w14:paraId="49E2D4EF" w14:textId="77777777" w:rsidR="00B6055B" w:rsidRPr="00B6055B" w:rsidRDefault="00B6055B" w:rsidP="00B6055B">
      <w:pPr>
        <w:rPr>
          <w:color w:val="161718" w:themeColor="text1"/>
        </w:rPr>
      </w:pPr>
      <w:r w:rsidRPr="00B6055B">
        <w:rPr>
          <w:color w:val="161718" w:themeColor="text1"/>
        </w:rPr>
        <w:t>Este análisis ha permitido identificar que las páginas más efectivas son aquellas que combinan un diseño claro con mensajes directos y orientados al problema del cliente. En este sentido, se ha decidido reforzar el contenido de la web de Atalanta con información relevante sobre riesgos de ciberseguridad, impacto económico y actualidad del sector.</w:t>
      </w:r>
    </w:p>
    <w:p w14:paraId="1E0FA1A1" w14:textId="77777777" w:rsidR="00B6055B" w:rsidRPr="00B6055B" w:rsidRDefault="00B6055B" w:rsidP="00B6055B">
      <w:pPr>
        <w:rPr>
          <w:color w:val="161718" w:themeColor="text1"/>
        </w:rPr>
      </w:pPr>
    </w:p>
    <w:p w14:paraId="58B857EE" w14:textId="77777777" w:rsidR="00B6055B" w:rsidRPr="00B6055B" w:rsidRDefault="00B6055B" w:rsidP="00B6055B">
      <w:pPr>
        <w:rPr>
          <w:color w:val="161718" w:themeColor="text1"/>
        </w:rPr>
      </w:pPr>
      <w:r w:rsidRPr="00B6055B">
        <w:rPr>
          <w:color w:val="161718" w:themeColor="text1"/>
        </w:rPr>
        <w:t>También se han tenido en cuenta comentarios y comportamientos de usuarios en plataformas similares, lo que ha permitido detectar la importancia de una navegación sencilla, tiempos de respuesta rápidos y formularios accesibles desde cualquier sección.</w:t>
      </w:r>
    </w:p>
    <w:p w14:paraId="33123960" w14:textId="77777777" w:rsidR="00B6055B" w:rsidRPr="00B6055B" w:rsidRDefault="00B6055B" w:rsidP="00B6055B">
      <w:pPr>
        <w:rPr>
          <w:color w:val="161718" w:themeColor="text1"/>
        </w:rPr>
      </w:pPr>
    </w:p>
    <w:p w14:paraId="5D2FF1A3" w14:textId="3CD0CC45" w:rsidR="00B6055B" w:rsidRPr="00CF7A0C" w:rsidRDefault="00B6055B" w:rsidP="00B6055B">
      <w:pPr>
        <w:rPr>
          <w:b/>
          <w:bCs/>
          <w:color w:val="161718" w:themeColor="text1"/>
        </w:rPr>
      </w:pPr>
      <w:r w:rsidRPr="00CF7A0C">
        <w:rPr>
          <w:b/>
          <w:bCs/>
          <w:color w:val="161718" w:themeColor="text1"/>
        </w:rPr>
        <w:t>3.2 Estudio de la Página Inicial</w:t>
      </w:r>
    </w:p>
    <w:p w14:paraId="1355EB49" w14:textId="77777777" w:rsidR="00B6055B" w:rsidRPr="00B6055B" w:rsidRDefault="00B6055B" w:rsidP="00B6055B">
      <w:pPr>
        <w:rPr>
          <w:color w:val="161718" w:themeColor="text1"/>
        </w:rPr>
      </w:pPr>
    </w:p>
    <w:p w14:paraId="623006AA" w14:textId="77777777" w:rsidR="00B6055B" w:rsidRPr="00B6055B" w:rsidRDefault="00B6055B" w:rsidP="00B6055B">
      <w:pPr>
        <w:rPr>
          <w:color w:val="161718" w:themeColor="text1"/>
        </w:rPr>
      </w:pPr>
      <w:r w:rsidRPr="00B6055B">
        <w:rPr>
          <w:color w:val="161718" w:themeColor="text1"/>
        </w:rPr>
        <w:t>A partir del análisis realizado, se han introducido mejoras en la página inicial para reforzar su claridad y efectividad. Se ha trabajado en la presentación del mensaje corporativo, asegurando que el usuario comprenda de forma inmediata qué ofrece la empresa y cuál es su valor diferencial.</w:t>
      </w:r>
    </w:p>
    <w:p w14:paraId="677C9BF8" w14:textId="77777777" w:rsidR="00B6055B" w:rsidRPr="00B6055B" w:rsidRDefault="00B6055B" w:rsidP="00B6055B">
      <w:pPr>
        <w:rPr>
          <w:color w:val="161718" w:themeColor="text1"/>
        </w:rPr>
      </w:pPr>
    </w:p>
    <w:p w14:paraId="32786EBB" w14:textId="77777777" w:rsidR="00B6055B" w:rsidRPr="00B6055B" w:rsidRDefault="00B6055B" w:rsidP="00B6055B">
      <w:pPr>
        <w:rPr>
          <w:color w:val="161718" w:themeColor="text1"/>
        </w:rPr>
      </w:pPr>
      <w:r w:rsidRPr="00B6055B">
        <w:rPr>
          <w:color w:val="161718" w:themeColor="text1"/>
        </w:rPr>
        <w:t>Se ha optimizado la estructura visual, mejorando la jerarquía de los elementos y destacando las secciones más importantes. Asimismo, se ha reforzado la accesibilidad y la usabilidad, facilitando la navegación y mejorando la adaptación a dispositivos móviles.</w:t>
      </w:r>
    </w:p>
    <w:p w14:paraId="513CDC84" w14:textId="77777777" w:rsidR="00B6055B" w:rsidRPr="00B6055B" w:rsidRDefault="00B6055B" w:rsidP="00B6055B">
      <w:pPr>
        <w:rPr>
          <w:color w:val="161718" w:themeColor="text1"/>
        </w:rPr>
      </w:pPr>
    </w:p>
    <w:p w14:paraId="26E492F7" w14:textId="77777777" w:rsidR="00B6055B" w:rsidRPr="00B6055B" w:rsidRDefault="00B6055B" w:rsidP="00B6055B">
      <w:pPr>
        <w:rPr>
          <w:color w:val="161718" w:themeColor="text1"/>
        </w:rPr>
      </w:pPr>
      <w:r w:rsidRPr="00B6055B">
        <w:rPr>
          <w:color w:val="161718" w:themeColor="text1"/>
        </w:rPr>
        <w:t>Otro aspecto clave ha sido la mejora en la velocidad de interacción y la optimización del contenido, lo que contribuye tanto a la experiencia del usuario como al posicionamiento de la web.</w:t>
      </w:r>
    </w:p>
    <w:p w14:paraId="16664AB8" w14:textId="0F7C4507" w:rsidR="00B6055B" w:rsidRPr="00B6055B" w:rsidRDefault="00B6055B" w:rsidP="00B6055B">
      <w:pPr>
        <w:rPr>
          <w:color w:val="161718" w:themeColor="text1"/>
        </w:rPr>
      </w:pPr>
    </w:p>
    <w:p w14:paraId="6D4D368E" w14:textId="77777777" w:rsidR="00B6055B" w:rsidRPr="00B6055B" w:rsidRDefault="00B6055B" w:rsidP="00B6055B">
      <w:pPr>
        <w:rPr>
          <w:color w:val="161718" w:themeColor="text1"/>
        </w:rPr>
      </w:pPr>
    </w:p>
    <w:p w14:paraId="4632CAE4" w14:textId="6CB77DA6" w:rsidR="00B6055B" w:rsidRPr="00CF7A0C" w:rsidRDefault="00B6055B" w:rsidP="00B6055B">
      <w:pPr>
        <w:rPr>
          <w:b/>
          <w:bCs/>
          <w:color w:val="161718" w:themeColor="text1"/>
          <w:sz w:val="36"/>
          <w:szCs w:val="28"/>
        </w:rPr>
      </w:pPr>
      <w:r w:rsidRPr="00CF7A0C">
        <w:rPr>
          <w:b/>
          <w:bCs/>
          <w:color w:val="161718" w:themeColor="text1"/>
          <w:sz w:val="36"/>
          <w:szCs w:val="28"/>
        </w:rPr>
        <w:t>4. Preparación del Entorno Técnico</w:t>
      </w:r>
    </w:p>
    <w:p w14:paraId="259E567C" w14:textId="77777777" w:rsidR="00B6055B" w:rsidRPr="00B6055B" w:rsidRDefault="00B6055B" w:rsidP="00B6055B">
      <w:pPr>
        <w:rPr>
          <w:color w:val="161718" w:themeColor="text1"/>
        </w:rPr>
      </w:pPr>
    </w:p>
    <w:p w14:paraId="46689BBA" w14:textId="72943C9B" w:rsidR="00B6055B" w:rsidRPr="00CF7A0C" w:rsidRDefault="00B6055B" w:rsidP="00B6055B">
      <w:pPr>
        <w:rPr>
          <w:b/>
          <w:bCs/>
          <w:color w:val="161718" w:themeColor="text1"/>
        </w:rPr>
      </w:pPr>
      <w:r w:rsidRPr="00CF7A0C">
        <w:rPr>
          <w:b/>
          <w:bCs/>
          <w:color w:val="161718" w:themeColor="text1"/>
        </w:rPr>
        <w:t>4.1 Repositorio y control de versiones</w:t>
      </w:r>
    </w:p>
    <w:p w14:paraId="362B0FC1" w14:textId="77777777" w:rsidR="00B6055B" w:rsidRPr="00B6055B" w:rsidRDefault="00B6055B" w:rsidP="00B6055B">
      <w:pPr>
        <w:rPr>
          <w:color w:val="161718" w:themeColor="text1"/>
        </w:rPr>
      </w:pPr>
    </w:p>
    <w:p w14:paraId="2D082925" w14:textId="77777777" w:rsidR="00B6055B" w:rsidRPr="00B6055B" w:rsidRDefault="00B6055B" w:rsidP="00B6055B">
      <w:pPr>
        <w:rPr>
          <w:color w:val="161718" w:themeColor="text1"/>
        </w:rPr>
      </w:pPr>
      <w:r w:rsidRPr="00B6055B">
        <w:rPr>
          <w:color w:val="161718" w:themeColor="text1"/>
        </w:rPr>
        <w:t>Durante esta fase, el repositorio de GitHub ha seguido siendo el eje central del desarrollo del proyecto. Se han incorporado nuevas funcionalidades al código, manteniendo una estructura organizada y coherente con la definida en la Fase 1.</w:t>
      </w:r>
    </w:p>
    <w:p w14:paraId="2D1F359A" w14:textId="77777777" w:rsidR="00B6055B" w:rsidRPr="00B6055B" w:rsidRDefault="00B6055B" w:rsidP="00B6055B">
      <w:pPr>
        <w:rPr>
          <w:color w:val="161718" w:themeColor="text1"/>
        </w:rPr>
      </w:pPr>
    </w:p>
    <w:p w14:paraId="21582186" w14:textId="77777777" w:rsidR="00B6055B" w:rsidRPr="00B6055B" w:rsidRDefault="00B6055B" w:rsidP="00B6055B">
      <w:pPr>
        <w:rPr>
          <w:color w:val="161718" w:themeColor="text1"/>
        </w:rPr>
      </w:pPr>
      <w:r w:rsidRPr="00B6055B">
        <w:rPr>
          <w:color w:val="161718" w:themeColor="text1"/>
        </w:rPr>
        <w:t>Se ha reforzado el uso de buenas prácticas como commits descriptivos, control de versiones mediante ramas y revisión de cambios antes de su integración. Esto ha permitido mantener la estabilidad del proyecto a pesar del aumento de su complejidad.</w:t>
      </w:r>
    </w:p>
    <w:p w14:paraId="4D0ADD95" w14:textId="77777777" w:rsidR="00B6055B" w:rsidRPr="00B6055B" w:rsidRDefault="00B6055B" w:rsidP="00B6055B">
      <w:pPr>
        <w:rPr>
          <w:color w:val="161718" w:themeColor="text1"/>
        </w:rPr>
      </w:pPr>
    </w:p>
    <w:p w14:paraId="34E3770B" w14:textId="3962153F" w:rsidR="00B6055B" w:rsidRPr="00CF7A0C" w:rsidRDefault="00B6055B" w:rsidP="00B6055B">
      <w:pPr>
        <w:rPr>
          <w:b/>
          <w:bCs/>
          <w:color w:val="161718" w:themeColor="text1"/>
        </w:rPr>
      </w:pPr>
      <w:r w:rsidRPr="00CF7A0C">
        <w:rPr>
          <w:b/>
          <w:bCs/>
          <w:color w:val="161718" w:themeColor="text1"/>
        </w:rPr>
        <w:t>4.2 Configuración de máquinas</w:t>
      </w:r>
    </w:p>
    <w:p w14:paraId="155AB9A4" w14:textId="77777777" w:rsidR="00B6055B" w:rsidRPr="00B6055B" w:rsidRDefault="00B6055B" w:rsidP="00B6055B">
      <w:pPr>
        <w:rPr>
          <w:color w:val="161718" w:themeColor="text1"/>
        </w:rPr>
      </w:pPr>
    </w:p>
    <w:p w14:paraId="5490777B" w14:textId="77777777" w:rsidR="00B6055B" w:rsidRPr="00B6055B" w:rsidRDefault="00B6055B" w:rsidP="00B6055B">
      <w:pPr>
        <w:rPr>
          <w:color w:val="161718" w:themeColor="text1"/>
        </w:rPr>
      </w:pPr>
      <w:r w:rsidRPr="00B6055B">
        <w:rPr>
          <w:color w:val="161718" w:themeColor="text1"/>
        </w:rPr>
        <w:lastRenderedPageBreak/>
        <w:t>El entorno de desarrollo ha sido adaptado para soportar las nuevas tecnologías implementadas. Se ha trabajado con servidores locales configurados con soporte para PHP y MySQL, asegurando que todas las funcionalidades puedan ejecutarse correctamente.</w:t>
      </w:r>
    </w:p>
    <w:p w14:paraId="45449EA6" w14:textId="77777777" w:rsidR="00B6055B" w:rsidRPr="00B6055B" w:rsidRDefault="00B6055B" w:rsidP="00B6055B">
      <w:pPr>
        <w:rPr>
          <w:color w:val="161718" w:themeColor="text1"/>
        </w:rPr>
      </w:pPr>
    </w:p>
    <w:p w14:paraId="74870E88" w14:textId="77777777" w:rsidR="00B6055B" w:rsidRPr="00B6055B" w:rsidRDefault="00B6055B" w:rsidP="00B6055B">
      <w:pPr>
        <w:rPr>
          <w:color w:val="161718" w:themeColor="text1"/>
        </w:rPr>
      </w:pPr>
      <w:r w:rsidRPr="00B6055B">
        <w:rPr>
          <w:color w:val="161718" w:themeColor="text1"/>
        </w:rPr>
        <w:t>Además, se ha preparado la base de datos y se han realizado pruebas de conexión entre el servidor y el sistema de almacenamiento, garantizando un entorno estable y funcional para el desarrollo.</w:t>
      </w:r>
    </w:p>
    <w:p w14:paraId="109FE6B2" w14:textId="7AE024F0" w:rsidR="00B6055B" w:rsidRPr="00B6055B" w:rsidRDefault="00B6055B" w:rsidP="00B6055B">
      <w:pPr>
        <w:rPr>
          <w:color w:val="161718" w:themeColor="text1"/>
        </w:rPr>
      </w:pPr>
    </w:p>
    <w:p w14:paraId="085805F5" w14:textId="1794DA1E" w:rsidR="00B6055B" w:rsidRPr="00CF7A0C" w:rsidRDefault="00B6055B" w:rsidP="00B6055B">
      <w:pPr>
        <w:rPr>
          <w:b/>
          <w:bCs/>
          <w:color w:val="161718" w:themeColor="text1"/>
          <w:sz w:val="32"/>
          <w:szCs w:val="24"/>
        </w:rPr>
      </w:pPr>
      <w:r w:rsidRPr="00CF7A0C">
        <w:rPr>
          <w:b/>
          <w:bCs/>
          <w:color w:val="161718" w:themeColor="text1"/>
          <w:sz w:val="32"/>
          <w:szCs w:val="24"/>
        </w:rPr>
        <w:t>5. Diseño de la Web Corporativa</w:t>
      </w:r>
    </w:p>
    <w:p w14:paraId="33E93257" w14:textId="77777777" w:rsidR="00B6055B" w:rsidRPr="00B6055B" w:rsidRDefault="00B6055B" w:rsidP="00B6055B">
      <w:pPr>
        <w:rPr>
          <w:color w:val="161718" w:themeColor="text1"/>
        </w:rPr>
      </w:pPr>
    </w:p>
    <w:p w14:paraId="143CFF23" w14:textId="431BF8C8" w:rsidR="00B6055B" w:rsidRPr="00CF7A0C" w:rsidRDefault="00B6055B" w:rsidP="00B6055B">
      <w:pPr>
        <w:rPr>
          <w:b/>
          <w:bCs/>
          <w:color w:val="161718" w:themeColor="text1"/>
        </w:rPr>
      </w:pPr>
      <w:r w:rsidRPr="00CF7A0C">
        <w:rPr>
          <w:b/>
          <w:bCs/>
          <w:color w:val="161718" w:themeColor="text1"/>
        </w:rPr>
        <w:t>5.1 Análisis de la web actual</w:t>
      </w:r>
    </w:p>
    <w:p w14:paraId="031498CB" w14:textId="77777777" w:rsidR="00B6055B" w:rsidRPr="00B6055B" w:rsidRDefault="00B6055B" w:rsidP="00B6055B">
      <w:pPr>
        <w:rPr>
          <w:color w:val="161718" w:themeColor="text1"/>
        </w:rPr>
      </w:pPr>
    </w:p>
    <w:p w14:paraId="48364444" w14:textId="77777777" w:rsidR="00B6055B" w:rsidRPr="00B6055B" w:rsidRDefault="00B6055B" w:rsidP="00B6055B">
      <w:pPr>
        <w:rPr>
          <w:color w:val="161718" w:themeColor="text1"/>
        </w:rPr>
      </w:pPr>
      <w:r w:rsidRPr="00B6055B">
        <w:rPr>
          <w:color w:val="161718" w:themeColor="text1"/>
        </w:rPr>
        <w:t>En esta fase se ha revisado nuevamente la web desarrollada en la etapa anterior, identificando áreas de mejora relacionadas con la navegación, la claridad del contenido y la disposición de los elementos interactivos.</w:t>
      </w:r>
    </w:p>
    <w:p w14:paraId="64E5B819" w14:textId="77777777" w:rsidR="00B6055B" w:rsidRPr="00B6055B" w:rsidRDefault="00B6055B" w:rsidP="00B6055B">
      <w:pPr>
        <w:rPr>
          <w:color w:val="161718" w:themeColor="text1"/>
        </w:rPr>
      </w:pPr>
    </w:p>
    <w:p w14:paraId="5BD48E4B" w14:textId="77777777" w:rsidR="00B6055B" w:rsidRPr="00B6055B" w:rsidRDefault="00B6055B" w:rsidP="00B6055B">
      <w:pPr>
        <w:rPr>
          <w:color w:val="161718" w:themeColor="text1"/>
        </w:rPr>
      </w:pPr>
      <w:r w:rsidRPr="00B6055B">
        <w:rPr>
          <w:color w:val="161718" w:themeColor="text1"/>
        </w:rPr>
        <w:t>Este análisis ha permitido detectar puntos de fricción en la experiencia del usuario, especialmente en la interacción con formularios y en la transición entre páginas.</w:t>
      </w:r>
    </w:p>
    <w:p w14:paraId="0463ACB7" w14:textId="77777777" w:rsidR="00B6055B" w:rsidRPr="00B6055B" w:rsidRDefault="00B6055B" w:rsidP="00B6055B">
      <w:pPr>
        <w:rPr>
          <w:color w:val="161718" w:themeColor="text1"/>
        </w:rPr>
      </w:pPr>
    </w:p>
    <w:p w14:paraId="7EE5974F" w14:textId="44A5A5D1" w:rsidR="00B6055B" w:rsidRPr="00CF7A0C" w:rsidRDefault="00B6055B" w:rsidP="00B6055B">
      <w:pPr>
        <w:rPr>
          <w:b/>
          <w:bCs/>
          <w:color w:val="161718" w:themeColor="text1"/>
        </w:rPr>
      </w:pPr>
      <w:r w:rsidRPr="00CF7A0C">
        <w:rPr>
          <w:b/>
          <w:bCs/>
          <w:color w:val="161718" w:themeColor="text1"/>
        </w:rPr>
        <w:t>5.2 Propuesta de diseño</w:t>
      </w:r>
    </w:p>
    <w:p w14:paraId="48EA9FB2" w14:textId="77777777" w:rsidR="00B6055B" w:rsidRPr="00B6055B" w:rsidRDefault="00B6055B" w:rsidP="00B6055B">
      <w:pPr>
        <w:rPr>
          <w:color w:val="161718" w:themeColor="text1"/>
        </w:rPr>
      </w:pPr>
    </w:p>
    <w:p w14:paraId="6BFD3C03" w14:textId="77777777" w:rsidR="00B6055B" w:rsidRPr="00B6055B" w:rsidRDefault="00B6055B" w:rsidP="00B6055B">
      <w:pPr>
        <w:rPr>
          <w:color w:val="161718" w:themeColor="text1"/>
        </w:rPr>
      </w:pPr>
      <w:r w:rsidRPr="00B6055B">
        <w:rPr>
          <w:color w:val="161718" w:themeColor="text1"/>
        </w:rPr>
        <w:t>A partir de estas observaciones, se han realizado ajustes en el diseño manteniendo la identidad corporativa definida previamente. Se ha mejorado la disposición de los elementos, se han optimizado los espacios y se ha reforzado la coherencia visual en todas las secciones.</w:t>
      </w:r>
    </w:p>
    <w:p w14:paraId="6CF442D0" w14:textId="77777777" w:rsidR="00B6055B" w:rsidRPr="00B6055B" w:rsidRDefault="00B6055B" w:rsidP="00B6055B">
      <w:pPr>
        <w:rPr>
          <w:color w:val="161718" w:themeColor="text1"/>
        </w:rPr>
      </w:pPr>
    </w:p>
    <w:p w14:paraId="71B40BFD" w14:textId="77777777" w:rsidR="00B6055B" w:rsidRPr="00B6055B" w:rsidRDefault="00B6055B" w:rsidP="00B6055B">
      <w:pPr>
        <w:rPr>
          <w:color w:val="161718" w:themeColor="text1"/>
        </w:rPr>
      </w:pPr>
      <w:r w:rsidRPr="00B6055B">
        <w:rPr>
          <w:color w:val="161718" w:themeColor="text1"/>
        </w:rPr>
        <w:t>El diseño se ha orientado especialmente a facilitar la interacción del usuario, destacando los elementos clave como los formularios de contacto y las llamadas a la acción.</w:t>
      </w:r>
    </w:p>
    <w:p w14:paraId="1C7C9C71" w14:textId="77777777" w:rsidR="00B6055B" w:rsidRPr="00CF7A0C" w:rsidRDefault="00B6055B" w:rsidP="00B6055B">
      <w:pPr>
        <w:rPr>
          <w:b/>
          <w:bCs/>
          <w:color w:val="161718" w:themeColor="text1"/>
        </w:rPr>
      </w:pPr>
    </w:p>
    <w:p w14:paraId="738A5305" w14:textId="39659A44" w:rsidR="00B6055B" w:rsidRPr="00CF7A0C" w:rsidRDefault="00B6055B" w:rsidP="00B6055B">
      <w:pPr>
        <w:rPr>
          <w:b/>
          <w:bCs/>
          <w:color w:val="161718" w:themeColor="text1"/>
        </w:rPr>
      </w:pPr>
      <w:r w:rsidRPr="00CF7A0C">
        <w:rPr>
          <w:b/>
          <w:bCs/>
          <w:color w:val="161718" w:themeColor="text1"/>
        </w:rPr>
        <w:t>6. Desarrollo de la Web Corporativa Funcional</w:t>
      </w:r>
    </w:p>
    <w:p w14:paraId="1C9FDAF5" w14:textId="77777777" w:rsidR="00B6055B" w:rsidRPr="00B6055B" w:rsidRDefault="00B6055B" w:rsidP="00B6055B">
      <w:pPr>
        <w:rPr>
          <w:color w:val="161718" w:themeColor="text1"/>
        </w:rPr>
      </w:pPr>
    </w:p>
    <w:p w14:paraId="3B9FB176" w14:textId="6F112973" w:rsidR="00B6055B" w:rsidRPr="00CF7A0C" w:rsidRDefault="00B6055B" w:rsidP="00B6055B">
      <w:pPr>
        <w:rPr>
          <w:b/>
          <w:bCs/>
          <w:color w:val="161718" w:themeColor="text1"/>
        </w:rPr>
      </w:pPr>
      <w:r w:rsidRPr="00CF7A0C">
        <w:rPr>
          <w:b/>
          <w:bCs/>
          <w:color w:val="161718" w:themeColor="text1"/>
        </w:rPr>
        <w:t>6.1 Estructura inicial</w:t>
      </w:r>
    </w:p>
    <w:p w14:paraId="7867C824" w14:textId="77777777" w:rsidR="00B6055B" w:rsidRPr="00B6055B" w:rsidRDefault="00B6055B" w:rsidP="00B6055B">
      <w:pPr>
        <w:rPr>
          <w:color w:val="161718" w:themeColor="text1"/>
        </w:rPr>
      </w:pPr>
    </w:p>
    <w:p w14:paraId="407609D6" w14:textId="77777777" w:rsidR="00B6055B" w:rsidRPr="00B6055B" w:rsidRDefault="00B6055B" w:rsidP="00B6055B">
      <w:pPr>
        <w:rPr>
          <w:color w:val="161718" w:themeColor="text1"/>
        </w:rPr>
      </w:pPr>
      <w:r w:rsidRPr="00B6055B">
        <w:rPr>
          <w:color w:val="161718" w:themeColor="text1"/>
        </w:rPr>
        <w:t>La estructura desarrollada en la Fase 1 se ha ampliado para incluir funcionalidades dinámicas. La web mantiene su estructura base, pero ahora incorpora elementos interactivos que permiten al usuario enviar información y recibir respuesta.</w:t>
      </w:r>
    </w:p>
    <w:p w14:paraId="0B641ADB" w14:textId="77777777" w:rsidR="00B6055B" w:rsidRPr="00B6055B" w:rsidRDefault="00B6055B" w:rsidP="00B6055B">
      <w:pPr>
        <w:rPr>
          <w:color w:val="161718" w:themeColor="text1"/>
        </w:rPr>
      </w:pPr>
    </w:p>
    <w:p w14:paraId="1A66FB4F" w14:textId="77777777" w:rsidR="00B6055B" w:rsidRPr="00B6055B" w:rsidRDefault="00B6055B" w:rsidP="00B6055B">
      <w:pPr>
        <w:rPr>
          <w:color w:val="161718" w:themeColor="text1"/>
        </w:rPr>
      </w:pPr>
      <w:r w:rsidRPr="00B6055B">
        <w:rPr>
          <w:color w:val="161718" w:themeColor="text1"/>
        </w:rPr>
        <w:t>Se han integrado formularios en distintas secciones y se ha mejorado la conexión entre páginas, logrando una navegación más coherente y completa.</w:t>
      </w:r>
    </w:p>
    <w:p w14:paraId="7BC3BE91" w14:textId="77777777" w:rsidR="00B6055B" w:rsidRPr="00B6055B" w:rsidRDefault="00B6055B" w:rsidP="00B6055B">
      <w:pPr>
        <w:rPr>
          <w:color w:val="161718" w:themeColor="text1"/>
        </w:rPr>
      </w:pPr>
    </w:p>
    <w:p w14:paraId="1F72BBB6" w14:textId="3D24C386" w:rsidR="00B6055B" w:rsidRPr="00CF7A0C" w:rsidRDefault="00B6055B" w:rsidP="00B6055B">
      <w:pPr>
        <w:rPr>
          <w:b/>
          <w:bCs/>
          <w:color w:val="161718" w:themeColor="text1"/>
        </w:rPr>
      </w:pPr>
      <w:r w:rsidRPr="00CF7A0C">
        <w:rPr>
          <w:b/>
          <w:bCs/>
          <w:color w:val="161718" w:themeColor="text1"/>
        </w:rPr>
        <w:t>6.2 Tecnologías utilizadas</w:t>
      </w:r>
    </w:p>
    <w:p w14:paraId="0F97F27D" w14:textId="77777777" w:rsidR="00B6055B" w:rsidRPr="00B6055B" w:rsidRDefault="00B6055B" w:rsidP="00B6055B">
      <w:pPr>
        <w:rPr>
          <w:color w:val="161718" w:themeColor="text1"/>
        </w:rPr>
      </w:pPr>
    </w:p>
    <w:p w14:paraId="533E4FD2" w14:textId="77777777" w:rsidR="00B6055B" w:rsidRPr="00B6055B" w:rsidRDefault="00B6055B" w:rsidP="00B6055B">
      <w:pPr>
        <w:rPr>
          <w:color w:val="161718" w:themeColor="text1"/>
        </w:rPr>
      </w:pPr>
      <w:r w:rsidRPr="00B6055B">
        <w:rPr>
          <w:color w:val="161718" w:themeColor="text1"/>
        </w:rPr>
        <w:t>En esta fase se ha incorporado PHP como lenguaje de backend, lo que ha permitido gestionar la lógica del sistema. Asimismo, se ha implementado MySQL como sistema de base de datos y se ha utilizado EmailJS para el envío de formularios.</w:t>
      </w:r>
    </w:p>
    <w:p w14:paraId="1888FDCA" w14:textId="77777777" w:rsidR="00B6055B" w:rsidRPr="00B6055B" w:rsidRDefault="00B6055B" w:rsidP="00B6055B">
      <w:pPr>
        <w:rPr>
          <w:color w:val="161718" w:themeColor="text1"/>
        </w:rPr>
      </w:pPr>
    </w:p>
    <w:p w14:paraId="5A7CE155" w14:textId="77777777" w:rsidR="00B6055B" w:rsidRPr="00B6055B" w:rsidRDefault="00B6055B" w:rsidP="00B6055B">
      <w:pPr>
        <w:rPr>
          <w:color w:val="161718" w:themeColor="text1"/>
        </w:rPr>
      </w:pPr>
      <w:r w:rsidRPr="00B6055B">
        <w:rPr>
          <w:color w:val="161718" w:themeColor="text1"/>
        </w:rPr>
        <w:t>Estas tecnologías complementan el uso de HTML, CSS y JavaScript, dando lugar a una arquitectura más completa y funcional.</w:t>
      </w:r>
    </w:p>
    <w:p w14:paraId="03DD6781" w14:textId="77777777" w:rsidR="00B6055B" w:rsidRPr="00B6055B" w:rsidRDefault="00B6055B" w:rsidP="00B6055B">
      <w:pPr>
        <w:rPr>
          <w:color w:val="161718" w:themeColor="text1"/>
        </w:rPr>
      </w:pPr>
    </w:p>
    <w:p w14:paraId="5FD8695F" w14:textId="488277B9" w:rsidR="00B6055B" w:rsidRPr="00602C7E" w:rsidRDefault="00B6055B" w:rsidP="00B6055B">
      <w:pPr>
        <w:rPr>
          <w:b/>
          <w:bCs/>
          <w:color w:val="161718" w:themeColor="text1"/>
        </w:rPr>
      </w:pPr>
      <w:r w:rsidRPr="00602C7E">
        <w:rPr>
          <w:b/>
          <w:bCs/>
          <w:color w:val="161718" w:themeColor="text1"/>
        </w:rPr>
        <w:t>6.3 Criterios de funcionalidad</w:t>
      </w:r>
    </w:p>
    <w:p w14:paraId="0C4F537B" w14:textId="77777777" w:rsidR="00B6055B" w:rsidRPr="00B6055B" w:rsidRDefault="00B6055B" w:rsidP="00B6055B">
      <w:pPr>
        <w:rPr>
          <w:color w:val="161718" w:themeColor="text1"/>
        </w:rPr>
      </w:pPr>
    </w:p>
    <w:p w14:paraId="5A4253B9" w14:textId="77777777" w:rsidR="00B6055B" w:rsidRPr="00B6055B" w:rsidRDefault="00B6055B" w:rsidP="00B6055B">
      <w:pPr>
        <w:rPr>
          <w:color w:val="161718" w:themeColor="text1"/>
        </w:rPr>
      </w:pPr>
      <w:r w:rsidRPr="00B6055B">
        <w:rPr>
          <w:color w:val="161718" w:themeColor="text1"/>
        </w:rPr>
        <w:t>La web se considera funcional en esta fase cuando permite no solo la navegación entre páginas, sino también la interacción real con el usuario. Esto incluye el envío de formularios, la validación de datos y la correcta recepción de la información por parte de la empresa.</w:t>
      </w:r>
    </w:p>
    <w:p w14:paraId="3D92C955" w14:textId="77777777" w:rsidR="00B6055B" w:rsidRPr="00B6055B" w:rsidRDefault="00B6055B" w:rsidP="00B6055B">
      <w:pPr>
        <w:rPr>
          <w:color w:val="161718" w:themeColor="text1"/>
        </w:rPr>
      </w:pPr>
    </w:p>
    <w:p w14:paraId="434295A6" w14:textId="77777777" w:rsidR="00B6055B" w:rsidRPr="00B6055B" w:rsidRDefault="00B6055B" w:rsidP="00B6055B">
      <w:pPr>
        <w:rPr>
          <w:color w:val="161718" w:themeColor="text1"/>
        </w:rPr>
      </w:pPr>
      <w:r w:rsidRPr="00B6055B">
        <w:rPr>
          <w:color w:val="161718" w:themeColor="text1"/>
        </w:rPr>
        <w:t>Además, se mantiene la compatibilidad con dispositivos móviles y una estructura de código clara y organizada.</w:t>
      </w:r>
    </w:p>
    <w:p w14:paraId="6C73DDFD" w14:textId="77777777" w:rsidR="00B6055B" w:rsidRPr="00B6055B" w:rsidRDefault="00B6055B" w:rsidP="00B6055B">
      <w:pPr>
        <w:rPr>
          <w:color w:val="161718" w:themeColor="text1"/>
        </w:rPr>
      </w:pPr>
    </w:p>
    <w:p w14:paraId="1DA4A5C6" w14:textId="77777777" w:rsidR="00B6055B" w:rsidRPr="00B6055B" w:rsidRDefault="00B6055B" w:rsidP="00B6055B">
      <w:pPr>
        <w:rPr>
          <w:color w:val="161718" w:themeColor="text1"/>
        </w:rPr>
      </w:pPr>
    </w:p>
    <w:p w14:paraId="50785307" w14:textId="69DF7D14" w:rsidR="00B6055B" w:rsidRPr="00602C7E" w:rsidRDefault="00B6055B" w:rsidP="00B6055B">
      <w:pPr>
        <w:rPr>
          <w:b/>
          <w:bCs/>
          <w:color w:val="161718" w:themeColor="text1"/>
          <w:sz w:val="32"/>
          <w:szCs w:val="24"/>
        </w:rPr>
      </w:pPr>
      <w:r w:rsidRPr="00602C7E">
        <w:rPr>
          <w:b/>
          <w:bCs/>
          <w:color w:val="161718" w:themeColor="text1"/>
          <w:sz w:val="32"/>
          <w:szCs w:val="24"/>
        </w:rPr>
        <w:t>7. Medidas Iniciales de Seguridad</w:t>
      </w:r>
    </w:p>
    <w:p w14:paraId="331612EE" w14:textId="77777777" w:rsidR="00B6055B" w:rsidRPr="00B6055B" w:rsidRDefault="00B6055B" w:rsidP="00B6055B">
      <w:pPr>
        <w:rPr>
          <w:color w:val="161718" w:themeColor="text1"/>
        </w:rPr>
      </w:pPr>
    </w:p>
    <w:p w14:paraId="70E0F0B3" w14:textId="77777777" w:rsidR="00B6055B" w:rsidRPr="00B6055B" w:rsidRDefault="00B6055B" w:rsidP="00B6055B">
      <w:pPr>
        <w:rPr>
          <w:color w:val="161718" w:themeColor="text1"/>
        </w:rPr>
      </w:pPr>
      <w:r w:rsidRPr="00B6055B">
        <w:rPr>
          <w:color w:val="161718" w:themeColor="text1"/>
        </w:rPr>
        <w:t>Durante la Fase 2 se han reforzado las medidas de seguridad implementadas anteriormente. Se ha trabajado en la validación de datos tanto en el cliente como en el servidor, reduciendo el riesgo de ataques comunes como la inyección de código.</w:t>
      </w:r>
    </w:p>
    <w:p w14:paraId="007F04BC" w14:textId="77777777" w:rsidR="00B6055B" w:rsidRPr="00B6055B" w:rsidRDefault="00B6055B" w:rsidP="00B6055B">
      <w:pPr>
        <w:rPr>
          <w:color w:val="161718" w:themeColor="text1"/>
        </w:rPr>
      </w:pPr>
    </w:p>
    <w:p w14:paraId="23E53D99" w14:textId="77777777" w:rsidR="00B6055B" w:rsidRPr="00B6055B" w:rsidRDefault="00B6055B" w:rsidP="00B6055B">
      <w:pPr>
        <w:rPr>
          <w:color w:val="161718" w:themeColor="text1"/>
        </w:rPr>
      </w:pPr>
      <w:r w:rsidRPr="00B6055B">
        <w:rPr>
          <w:color w:val="161718" w:themeColor="text1"/>
        </w:rPr>
        <w:t>También se ha mejorado la gestión de errores y se han aplicado buenas prácticas en el tratamiento de la información, especialmente en los formularios y en la comunicación con la base de datos.</w:t>
      </w:r>
    </w:p>
    <w:p w14:paraId="2C78CAE2" w14:textId="77777777" w:rsidR="00B6055B" w:rsidRPr="00B6055B" w:rsidRDefault="00B6055B" w:rsidP="00B6055B">
      <w:pPr>
        <w:rPr>
          <w:color w:val="161718" w:themeColor="text1"/>
        </w:rPr>
      </w:pPr>
    </w:p>
    <w:p w14:paraId="73245D50" w14:textId="77777777" w:rsidR="00602C7E" w:rsidRDefault="00602C7E" w:rsidP="00B6055B">
      <w:pPr>
        <w:rPr>
          <w:color w:val="161718" w:themeColor="text1"/>
        </w:rPr>
      </w:pPr>
    </w:p>
    <w:p w14:paraId="49E3C7FD" w14:textId="77777777" w:rsidR="00602C7E" w:rsidRDefault="00602C7E" w:rsidP="00B6055B">
      <w:pPr>
        <w:rPr>
          <w:color w:val="161718" w:themeColor="text1"/>
        </w:rPr>
      </w:pPr>
    </w:p>
    <w:p w14:paraId="2AB39FEB" w14:textId="77777777" w:rsidR="00602C7E" w:rsidRDefault="00602C7E" w:rsidP="00B6055B">
      <w:pPr>
        <w:rPr>
          <w:color w:val="161718" w:themeColor="text1"/>
        </w:rPr>
      </w:pPr>
    </w:p>
    <w:p w14:paraId="1441D658" w14:textId="427C0409" w:rsidR="00B6055B" w:rsidRPr="00602C7E" w:rsidRDefault="00B6055B" w:rsidP="00B6055B">
      <w:pPr>
        <w:rPr>
          <w:b/>
          <w:bCs/>
          <w:color w:val="161718" w:themeColor="text1"/>
          <w:sz w:val="36"/>
          <w:szCs w:val="28"/>
        </w:rPr>
      </w:pPr>
      <w:r w:rsidRPr="00602C7E">
        <w:rPr>
          <w:b/>
          <w:bCs/>
          <w:color w:val="161718" w:themeColor="text1"/>
          <w:sz w:val="36"/>
          <w:szCs w:val="28"/>
        </w:rPr>
        <w:lastRenderedPageBreak/>
        <w:t>8. Documentación y Conclusión del Proyecto</w:t>
      </w:r>
    </w:p>
    <w:p w14:paraId="3CC8A62A" w14:textId="77777777" w:rsidR="00B6055B" w:rsidRPr="00B6055B" w:rsidRDefault="00B6055B" w:rsidP="00B6055B">
      <w:pPr>
        <w:rPr>
          <w:color w:val="161718" w:themeColor="text1"/>
        </w:rPr>
      </w:pPr>
    </w:p>
    <w:p w14:paraId="789B7BEF" w14:textId="77777777" w:rsidR="00B6055B" w:rsidRPr="00B6055B" w:rsidRDefault="00B6055B" w:rsidP="00B6055B">
      <w:pPr>
        <w:rPr>
          <w:color w:val="161718" w:themeColor="text1"/>
        </w:rPr>
      </w:pPr>
      <w:r w:rsidRPr="00B6055B">
        <w:rPr>
          <w:color w:val="161718" w:themeColor="text1"/>
        </w:rPr>
        <w:t>Se ha continuado con la documentación detallada del proyecto, registrando todas las implementaciones realizadas durante esta fase. Se han documentado especialmente los procesos relacionados con PHP, la integración de EmailJS y la estructura de la base de datos en MySQL.</w:t>
      </w:r>
    </w:p>
    <w:p w14:paraId="7FEE887D" w14:textId="77777777" w:rsidR="00B6055B" w:rsidRPr="00B6055B" w:rsidRDefault="00B6055B" w:rsidP="00B6055B">
      <w:pPr>
        <w:rPr>
          <w:color w:val="161718" w:themeColor="text1"/>
        </w:rPr>
      </w:pPr>
    </w:p>
    <w:p w14:paraId="7CF72F99" w14:textId="77777777" w:rsidR="00B6055B" w:rsidRPr="00B6055B" w:rsidRDefault="00B6055B" w:rsidP="00B6055B">
      <w:pPr>
        <w:rPr>
          <w:color w:val="161718" w:themeColor="text1"/>
        </w:rPr>
      </w:pPr>
      <w:r w:rsidRPr="00B6055B">
        <w:rPr>
          <w:color w:val="161718" w:themeColor="text1"/>
        </w:rPr>
        <w:t>Esta documentación permite asegurar la continuidad del proyecto y facilita la incorporación de nuevas funcionalidades en fases posteriores.</w:t>
      </w:r>
    </w:p>
    <w:p w14:paraId="31E9FB17" w14:textId="77777777" w:rsidR="00B6055B" w:rsidRPr="00B6055B" w:rsidRDefault="00B6055B" w:rsidP="00B6055B">
      <w:pPr>
        <w:rPr>
          <w:color w:val="161718" w:themeColor="text1"/>
        </w:rPr>
      </w:pPr>
    </w:p>
    <w:p w14:paraId="0F35FFE0" w14:textId="77777777" w:rsidR="00B6055B" w:rsidRPr="00B6055B" w:rsidRDefault="00B6055B" w:rsidP="00B6055B">
      <w:pPr>
        <w:rPr>
          <w:color w:val="161718" w:themeColor="text1"/>
        </w:rPr>
      </w:pPr>
    </w:p>
    <w:p w14:paraId="25A5E228" w14:textId="2F5DAE16" w:rsidR="00B6055B" w:rsidRPr="00602C7E" w:rsidRDefault="00B6055B" w:rsidP="00B6055B">
      <w:pPr>
        <w:rPr>
          <w:b/>
          <w:bCs/>
          <w:color w:val="161718" w:themeColor="text1"/>
        </w:rPr>
      </w:pPr>
      <w:r w:rsidRPr="00602C7E">
        <w:rPr>
          <w:b/>
          <w:bCs/>
          <w:color w:val="161718" w:themeColor="text1"/>
          <w:sz w:val="36"/>
          <w:szCs w:val="28"/>
        </w:rPr>
        <w:t>9. Resultado de la Fase 2</w:t>
      </w:r>
    </w:p>
    <w:p w14:paraId="67E1F1B2" w14:textId="77777777" w:rsidR="00B6055B" w:rsidRPr="00B6055B" w:rsidRDefault="00B6055B" w:rsidP="00B6055B">
      <w:pPr>
        <w:rPr>
          <w:color w:val="161718" w:themeColor="text1"/>
        </w:rPr>
      </w:pPr>
    </w:p>
    <w:p w14:paraId="62021959" w14:textId="77777777" w:rsidR="00B6055B" w:rsidRPr="00B6055B" w:rsidRDefault="00B6055B" w:rsidP="00B6055B">
      <w:pPr>
        <w:rPr>
          <w:color w:val="161718" w:themeColor="text1"/>
        </w:rPr>
      </w:pPr>
      <w:r w:rsidRPr="00B6055B">
        <w:rPr>
          <w:color w:val="161718" w:themeColor="text1"/>
        </w:rPr>
        <w:t>Al finalizar la Fase 2, el proyecto ha evolucionado desde una web estática a una plataforma dinámica y funcional. La implementación del backend, la integración de formularios operativos, el uso de correo automatizado y la incorporación de una base de datos representan un avance significativo.</w:t>
      </w:r>
    </w:p>
    <w:p w14:paraId="05934374" w14:textId="77777777" w:rsidR="00B6055B" w:rsidRPr="00B6055B" w:rsidRDefault="00B6055B" w:rsidP="00B6055B">
      <w:pPr>
        <w:rPr>
          <w:color w:val="161718" w:themeColor="text1"/>
        </w:rPr>
      </w:pPr>
    </w:p>
    <w:p w14:paraId="1A63C1C8" w14:textId="7D8F5DA1" w:rsidR="00B6055B" w:rsidRPr="00B6055B" w:rsidRDefault="00B6055B" w:rsidP="00B6055B">
      <w:pPr>
        <w:rPr>
          <w:color w:val="161718" w:themeColor="text1"/>
        </w:rPr>
      </w:pPr>
      <w:r w:rsidRPr="00B6055B">
        <w:rPr>
          <w:color w:val="161718" w:themeColor="text1"/>
        </w:rPr>
        <w:t>La web no solo es navegable, sino que también permite la interacción directa con los usuarios, lo que la convierte en una herramienta útil para la captación de clientes. Además, queda preparada para afrontar la siguiente fase del desarrollo, en la que se abordarán aspectos más avanzados como la autenticación de usuarios, la gestión de datos y la seguridad avanzada.</w:t>
      </w:r>
    </w:p>
    <w:p w14:paraId="1F1F712A" w14:textId="77777777" w:rsidR="00897C85" w:rsidRDefault="00897C85" w:rsidP="004B7E44"/>
    <w:p w14:paraId="3D0A417B" w14:textId="77777777" w:rsidR="00897C85" w:rsidRDefault="00897C85" w:rsidP="004B7E44"/>
    <w:p w14:paraId="15C5738C" w14:textId="77777777" w:rsidR="00897C85" w:rsidRDefault="00897C85" w:rsidP="004B7E44"/>
    <w:p w14:paraId="236E1B04" w14:textId="77777777" w:rsidR="00897C85" w:rsidRDefault="00897C85" w:rsidP="004B7E44"/>
    <w:p w14:paraId="7BC49578" w14:textId="77777777" w:rsidR="00897C85" w:rsidRDefault="00897C85" w:rsidP="004B7E44"/>
    <w:p w14:paraId="0556DA7C" w14:textId="77777777" w:rsidR="00897C85" w:rsidRDefault="00897C85" w:rsidP="004B7E44"/>
    <w:p w14:paraId="0E8DECA9" w14:textId="77777777" w:rsidR="00897C85" w:rsidRDefault="00897C85" w:rsidP="004B7E44"/>
    <w:p w14:paraId="64B80040" w14:textId="77777777" w:rsidR="00897C85" w:rsidRDefault="00897C85" w:rsidP="004B7E44"/>
    <w:p w14:paraId="38D912F4" w14:textId="77777777" w:rsidR="00897C85" w:rsidRDefault="00897C85" w:rsidP="004B7E44"/>
    <w:p w14:paraId="213AE162" w14:textId="77777777" w:rsidR="00897C85" w:rsidRDefault="00897C85" w:rsidP="004B7E44"/>
    <w:p w14:paraId="74FADAB1" w14:textId="77777777" w:rsidR="00897C85" w:rsidRDefault="00897C85" w:rsidP="004B7E44"/>
    <w:p w14:paraId="057E1EB0" w14:textId="77777777" w:rsidR="00897C85" w:rsidRDefault="00897C85" w:rsidP="004B7E44"/>
    <w:p w14:paraId="123555BA" w14:textId="77777777" w:rsidR="00897C85" w:rsidRDefault="00897C85" w:rsidP="004B7E44"/>
    <w:p w14:paraId="17978701" w14:textId="77777777" w:rsidR="00897C85" w:rsidRDefault="00897C85" w:rsidP="004B7E44"/>
    <w:p w14:paraId="77C85A36" w14:textId="77777777" w:rsidR="00897C85" w:rsidRDefault="00897C85" w:rsidP="004B7E44"/>
    <w:p w14:paraId="2CD2D390" w14:textId="77777777" w:rsidR="00897C85" w:rsidRDefault="00897C85" w:rsidP="004B7E44"/>
    <w:p w14:paraId="53B39351" w14:textId="77777777" w:rsidR="00897C85" w:rsidRDefault="00897C85" w:rsidP="004B7E44"/>
    <w:p w14:paraId="24C20DE6" w14:textId="77777777" w:rsidR="00897C85" w:rsidRDefault="00897C85" w:rsidP="004B7E44"/>
    <w:p w14:paraId="50A16065" w14:textId="77777777" w:rsidR="00897C85" w:rsidRDefault="00897C85" w:rsidP="004B7E44"/>
    <w:p w14:paraId="2DB585AD" w14:textId="77777777" w:rsidR="00897C85" w:rsidRDefault="00897C85" w:rsidP="004B7E44"/>
    <w:p w14:paraId="5846CFEA" w14:textId="77777777" w:rsidR="00897C85" w:rsidRDefault="00897C85" w:rsidP="004B7E44"/>
    <w:p w14:paraId="218BAAAF" w14:textId="77777777" w:rsidR="00897C85" w:rsidRDefault="00897C85" w:rsidP="004B7E44"/>
    <w:p w14:paraId="0C87C97D" w14:textId="77777777" w:rsidR="00897C85" w:rsidRDefault="00897C85" w:rsidP="004B7E44"/>
    <w:p w14:paraId="2C1806D6" w14:textId="77777777" w:rsidR="00897C85" w:rsidRDefault="00897C85" w:rsidP="004B7E44"/>
    <w:p w14:paraId="7AE357D3" w14:textId="77777777" w:rsidR="00897C85" w:rsidRDefault="00897C85" w:rsidP="004B7E44"/>
    <w:p w14:paraId="53CB582C" w14:textId="77777777" w:rsidR="00897C85" w:rsidRDefault="00897C85" w:rsidP="004B7E44"/>
    <w:p w14:paraId="69A4F2AA" w14:textId="77777777" w:rsidR="00897C85" w:rsidRDefault="00897C85" w:rsidP="004B7E44"/>
    <w:p w14:paraId="70B31B0F" w14:textId="77777777" w:rsidR="00897C85" w:rsidRDefault="00897C85" w:rsidP="004B7E44"/>
    <w:p w14:paraId="0FC6EC59" w14:textId="77777777" w:rsidR="00897C85" w:rsidRDefault="00897C85" w:rsidP="004B7E44"/>
    <w:p w14:paraId="26FA6A00" w14:textId="77777777" w:rsidR="00897C85" w:rsidRDefault="00897C85" w:rsidP="004B7E44"/>
    <w:p w14:paraId="632D2F7B" w14:textId="77777777" w:rsidR="00897C85" w:rsidRDefault="00897C85" w:rsidP="004B7E44"/>
    <w:p w14:paraId="67D358E6" w14:textId="77777777" w:rsidR="00897C85" w:rsidRDefault="00897C85" w:rsidP="004B7E44"/>
    <w:p w14:paraId="3845A1D4" w14:textId="77777777" w:rsidR="00897C85" w:rsidRDefault="00897C85" w:rsidP="004B7E44"/>
    <w:p w14:paraId="4C23977A" w14:textId="77777777" w:rsidR="00897C85" w:rsidRDefault="00897C85" w:rsidP="004B7E44"/>
    <w:p w14:paraId="4B6DA47B" w14:textId="77777777" w:rsidR="00897C85" w:rsidRDefault="00897C85" w:rsidP="004B7E44"/>
    <w:p w14:paraId="21BF4DB3" w14:textId="77777777" w:rsidR="00897C85" w:rsidRDefault="00897C85" w:rsidP="004B7E44"/>
    <w:p w14:paraId="051E8185" w14:textId="77777777" w:rsidR="00897C85" w:rsidRDefault="00897C85" w:rsidP="004B7E44"/>
    <w:p w14:paraId="18FEEDB2" w14:textId="77777777" w:rsidR="00897C85" w:rsidRDefault="00897C85" w:rsidP="004B7E44"/>
    <w:p w14:paraId="7870AF5E" w14:textId="77777777" w:rsidR="00897C85" w:rsidRDefault="00897C85" w:rsidP="004B7E44"/>
    <w:p w14:paraId="4BDBF3B3" w14:textId="77777777" w:rsidR="00897C85" w:rsidRDefault="00897C85" w:rsidP="004B7E44"/>
    <w:p w14:paraId="1D6EA3D8" w14:textId="77777777" w:rsidR="00897C85" w:rsidRDefault="00897C85" w:rsidP="004B7E44"/>
    <w:p w14:paraId="170B26E2" w14:textId="77777777" w:rsidR="00897C85" w:rsidRDefault="00897C85" w:rsidP="004B7E44"/>
    <w:p w14:paraId="148A3E1A" w14:textId="77777777" w:rsidR="00897C85" w:rsidRDefault="00897C85" w:rsidP="004B7E44"/>
    <w:p w14:paraId="57F5C278" w14:textId="77777777" w:rsidR="00897C85" w:rsidRDefault="00897C85" w:rsidP="004B7E44"/>
    <w:p w14:paraId="462F91BB" w14:textId="77777777" w:rsidR="00897C85" w:rsidRPr="004B7E44" w:rsidRDefault="00897C85" w:rsidP="004B7E44"/>
    <w:sectPr w:rsidR="00897C85" w:rsidRPr="004B7E44" w:rsidSect="000821D9">
      <w:headerReference w:type="default" r:id="rId19"/>
      <w:footerReference w:type="default" r:id="rId20"/>
      <w:footerReference w:type="first" r:id="rId21"/>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B71D0" w14:textId="77777777" w:rsidR="00B713DB" w:rsidRDefault="00B713DB" w:rsidP="004B7E44">
      <w:r>
        <w:separator/>
      </w:r>
    </w:p>
  </w:endnote>
  <w:endnote w:type="continuationSeparator" w:id="0">
    <w:p w14:paraId="7B47D65B" w14:textId="77777777" w:rsidR="00B713DB" w:rsidRDefault="00B713DB"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Calibri"/>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4E3EA762"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376C3B5" w14:textId="3F945FC6" w:rsidR="004B7E44" w:rsidRDefault="004B7E44" w:rsidP="004B7E44">
          <w:pPr>
            <w:pStyle w:val="Piedepgina"/>
          </w:pPr>
          <w:r>
            <w:rPr>
              <w:lang w:bidi="es-ES"/>
            </w:rPr>
            <w:t>www.</w:t>
          </w:r>
          <w:r w:rsidR="00897C85">
            <w:rPr>
              <w:lang w:bidi="es-ES"/>
            </w:rPr>
            <w:t>reddream</w:t>
          </w:r>
          <w:r>
            <w:rPr>
              <w:lang w:bidi="es-ES"/>
            </w:rPr>
            <w:t xml:space="preserve">.com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53470C5A" w14:textId="77777777" w:rsidR="005A718F" w:rsidRDefault="005A718F" w:rsidP="004B7E44">
        <w:pPr>
          <w:pStyle w:val="Piedepgina"/>
        </w:pPr>
        <w:r>
          <w:rPr>
            <w:lang w:bidi="es-ES"/>
          </w:rPr>
          <w:fldChar w:fldCharType="begin"/>
        </w:r>
        <w:r>
          <w:rPr>
            <w:lang w:bidi="es-ES"/>
          </w:rPr>
          <w:instrText xml:space="preserve"> PAGE   \* MERGEFORMAT </w:instrText>
        </w:r>
        <w:r>
          <w:rPr>
            <w:lang w:bidi="es-ES"/>
          </w:rPr>
          <w:fldChar w:fldCharType="separate"/>
        </w:r>
        <w:r w:rsidR="009120E9">
          <w:rPr>
            <w:noProof/>
            <w:lang w:bidi="es-ES"/>
          </w:rPr>
          <w:t>1</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36F91" w14:textId="77777777" w:rsidR="00B713DB" w:rsidRDefault="00B713DB" w:rsidP="004B7E44">
      <w:r>
        <w:separator/>
      </w:r>
    </w:p>
  </w:footnote>
  <w:footnote w:type="continuationSeparator" w:id="0">
    <w:p w14:paraId="387EF3C3" w14:textId="77777777" w:rsidR="00B713DB" w:rsidRDefault="00B713DB"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16DB73C8" w14:textId="77777777" w:rsidTr="004B7E44">
      <w:trPr>
        <w:trHeight w:val="1318"/>
      </w:trPr>
      <w:tc>
        <w:tcPr>
          <w:tcW w:w="12210" w:type="dxa"/>
          <w:tcBorders>
            <w:top w:val="nil"/>
            <w:left w:val="nil"/>
            <w:bottom w:val="nil"/>
            <w:right w:val="nil"/>
          </w:tcBorders>
        </w:tcPr>
        <w:p w14:paraId="12490898" w14:textId="77777777" w:rsidR="004B7E44" w:rsidRDefault="004B7E44" w:rsidP="004B7E44">
          <w:pPr>
            <w:pStyle w:val="Encabezado"/>
          </w:pPr>
          <w:r>
            <w:rPr>
              <w:noProof/>
              <w:lang w:bidi="es-ES"/>
            </w:rPr>
            <mc:AlternateContent>
              <mc:Choice Requires="wps">
                <w:drawing>
                  <wp:inline distT="0" distB="0" distL="0" distR="0" wp14:anchorId="424EF32E" wp14:editId="69D41223">
                    <wp:extent cx="1352282" cy="592428"/>
                    <wp:effectExtent l="0" t="0" r="635" b="0"/>
                    <wp:docPr id="11" name="Rectángulo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EF5B27" w14:textId="77777777" w:rsidR="004B7E44" w:rsidRPr="004B7E44" w:rsidRDefault="004B7E44" w:rsidP="004B7E44">
                                <w:pPr>
                                  <w:jc w:val="center"/>
                                  <w:rPr>
                                    <w:b/>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sidR="009120E9">
                                  <w:rPr>
                                    <w:b/>
                                    <w:noProof/>
                                    <w:lang w:bidi="es-ES"/>
                                  </w:rPr>
                                  <w:t>2</w:t>
                                </w:r>
                                <w:r w:rsidRPr="004B7E44">
                                  <w:rPr>
                                    <w:b/>
                                    <w:lang w:bidi="es-E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4EF32E" id="Rectángulo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" fillcolor="#a4063e [3204]" stroked="f" strokeweight="2pt">
                    <v:textbox>
                      <w:txbxContent>
                        <w:p w14:paraId="08EF5B27" w14:textId="77777777" w:rsidR="004B7E44" w:rsidRPr="004B7E44" w:rsidRDefault="004B7E44" w:rsidP="004B7E44">
                          <w:pPr>
                            <w:jc w:val="center"/>
                            <w:rPr>
                              <w:b/>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sidR="009120E9">
                            <w:rPr>
                              <w:b/>
                              <w:noProof/>
                              <w:lang w:bidi="es-ES"/>
                            </w:rPr>
                            <w:t>2</w:t>
                          </w:r>
                          <w:r w:rsidRPr="004B7E44">
                            <w:rPr>
                              <w:b/>
                              <w:lang w:bidi="es-ES"/>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2C46"/>
    <w:multiLevelType w:val="multilevel"/>
    <w:tmpl w:val="85DA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04CF"/>
    <w:multiLevelType w:val="multilevel"/>
    <w:tmpl w:val="58D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1D78"/>
    <w:multiLevelType w:val="multilevel"/>
    <w:tmpl w:val="5364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5E2"/>
    <w:multiLevelType w:val="multilevel"/>
    <w:tmpl w:val="B50E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563BB"/>
    <w:multiLevelType w:val="multilevel"/>
    <w:tmpl w:val="957A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13B1C"/>
    <w:multiLevelType w:val="multilevel"/>
    <w:tmpl w:val="9D2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C5B1A"/>
    <w:multiLevelType w:val="multilevel"/>
    <w:tmpl w:val="87A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8565A"/>
    <w:multiLevelType w:val="multilevel"/>
    <w:tmpl w:val="198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2343"/>
    <w:multiLevelType w:val="multilevel"/>
    <w:tmpl w:val="193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F587A"/>
    <w:multiLevelType w:val="multilevel"/>
    <w:tmpl w:val="0F3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10AE7"/>
    <w:multiLevelType w:val="hybridMultilevel"/>
    <w:tmpl w:val="BBBA88FA"/>
    <w:lvl w:ilvl="0" w:tplc="828EDEFA">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55E5745"/>
    <w:multiLevelType w:val="multilevel"/>
    <w:tmpl w:val="8C9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06740"/>
    <w:multiLevelType w:val="multilevel"/>
    <w:tmpl w:val="9AB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E458B"/>
    <w:multiLevelType w:val="multilevel"/>
    <w:tmpl w:val="6D1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03391"/>
    <w:multiLevelType w:val="multilevel"/>
    <w:tmpl w:val="088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96E87"/>
    <w:multiLevelType w:val="multilevel"/>
    <w:tmpl w:val="F53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92CAC"/>
    <w:multiLevelType w:val="multilevel"/>
    <w:tmpl w:val="F46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D6B2A"/>
    <w:multiLevelType w:val="multilevel"/>
    <w:tmpl w:val="D30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A658B"/>
    <w:multiLevelType w:val="multilevel"/>
    <w:tmpl w:val="AF3A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462136">
    <w:abstractNumId w:val="17"/>
  </w:num>
  <w:num w:numId="2" w16cid:durableId="791289517">
    <w:abstractNumId w:val="12"/>
  </w:num>
  <w:num w:numId="3" w16cid:durableId="1022710572">
    <w:abstractNumId w:val="4"/>
  </w:num>
  <w:num w:numId="4" w16cid:durableId="572009893">
    <w:abstractNumId w:val="2"/>
  </w:num>
  <w:num w:numId="5" w16cid:durableId="1249147231">
    <w:abstractNumId w:val="15"/>
  </w:num>
  <w:num w:numId="6" w16cid:durableId="777944210">
    <w:abstractNumId w:val="0"/>
  </w:num>
  <w:num w:numId="7" w16cid:durableId="672297285">
    <w:abstractNumId w:val="8"/>
  </w:num>
  <w:num w:numId="8" w16cid:durableId="1922177129">
    <w:abstractNumId w:val="11"/>
  </w:num>
  <w:num w:numId="9" w16cid:durableId="370495663">
    <w:abstractNumId w:val="7"/>
  </w:num>
  <w:num w:numId="10" w16cid:durableId="94372472">
    <w:abstractNumId w:val="3"/>
  </w:num>
  <w:num w:numId="11" w16cid:durableId="1987515282">
    <w:abstractNumId w:val="14"/>
  </w:num>
  <w:num w:numId="12" w16cid:durableId="965352880">
    <w:abstractNumId w:val="1"/>
  </w:num>
  <w:num w:numId="13" w16cid:durableId="1958217963">
    <w:abstractNumId w:val="5"/>
  </w:num>
  <w:num w:numId="14" w16cid:durableId="1251307476">
    <w:abstractNumId w:val="9"/>
  </w:num>
  <w:num w:numId="15" w16cid:durableId="1990934508">
    <w:abstractNumId w:val="16"/>
  </w:num>
  <w:num w:numId="16" w16cid:durableId="272907108">
    <w:abstractNumId w:val="18"/>
  </w:num>
  <w:num w:numId="17" w16cid:durableId="399057930">
    <w:abstractNumId w:val="10"/>
  </w:num>
  <w:num w:numId="18" w16cid:durableId="1808859783">
    <w:abstractNumId w:val="13"/>
  </w:num>
  <w:num w:numId="19" w16cid:durableId="20964325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85"/>
    <w:rsid w:val="00020BCB"/>
    <w:rsid w:val="000302D1"/>
    <w:rsid w:val="00073F9D"/>
    <w:rsid w:val="000821D9"/>
    <w:rsid w:val="000C0CA4"/>
    <w:rsid w:val="000D570A"/>
    <w:rsid w:val="001B13A1"/>
    <w:rsid w:val="002134B9"/>
    <w:rsid w:val="002750CA"/>
    <w:rsid w:val="00282AED"/>
    <w:rsid w:val="0028413C"/>
    <w:rsid w:val="00293B83"/>
    <w:rsid w:val="002B3079"/>
    <w:rsid w:val="003D2143"/>
    <w:rsid w:val="003E4711"/>
    <w:rsid w:val="003F0599"/>
    <w:rsid w:val="00404AC5"/>
    <w:rsid w:val="0041417C"/>
    <w:rsid w:val="00470D29"/>
    <w:rsid w:val="004B7E44"/>
    <w:rsid w:val="004D5252"/>
    <w:rsid w:val="004F2B86"/>
    <w:rsid w:val="005072BA"/>
    <w:rsid w:val="005A718F"/>
    <w:rsid w:val="005E55B7"/>
    <w:rsid w:val="00602C7E"/>
    <w:rsid w:val="006A3CE7"/>
    <w:rsid w:val="00733206"/>
    <w:rsid w:val="00744A76"/>
    <w:rsid w:val="007516CF"/>
    <w:rsid w:val="00783193"/>
    <w:rsid w:val="00853036"/>
    <w:rsid w:val="008864F4"/>
    <w:rsid w:val="00897C85"/>
    <w:rsid w:val="008A4406"/>
    <w:rsid w:val="008B33BC"/>
    <w:rsid w:val="009120E9"/>
    <w:rsid w:val="00945900"/>
    <w:rsid w:val="009673BF"/>
    <w:rsid w:val="009721F3"/>
    <w:rsid w:val="00980078"/>
    <w:rsid w:val="009A162D"/>
    <w:rsid w:val="009A1D26"/>
    <w:rsid w:val="009C396C"/>
    <w:rsid w:val="009F1DE3"/>
    <w:rsid w:val="00A14503"/>
    <w:rsid w:val="00A405D9"/>
    <w:rsid w:val="00A82C85"/>
    <w:rsid w:val="00B023EF"/>
    <w:rsid w:val="00B11D7D"/>
    <w:rsid w:val="00B572B4"/>
    <w:rsid w:val="00B6055B"/>
    <w:rsid w:val="00B713DB"/>
    <w:rsid w:val="00BD582C"/>
    <w:rsid w:val="00C040F9"/>
    <w:rsid w:val="00C10884"/>
    <w:rsid w:val="00C700BC"/>
    <w:rsid w:val="00CD2198"/>
    <w:rsid w:val="00CF7A0C"/>
    <w:rsid w:val="00D06CD2"/>
    <w:rsid w:val="00D7562D"/>
    <w:rsid w:val="00D94A46"/>
    <w:rsid w:val="00DB26A7"/>
    <w:rsid w:val="00E46AC7"/>
    <w:rsid w:val="00E76CAD"/>
    <w:rsid w:val="00E94B5F"/>
    <w:rsid w:val="00E96D45"/>
    <w:rsid w:val="00ED7D36"/>
    <w:rsid w:val="00F05E60"/>
    <w:rsid w:val="00F12D37"/>
    <w:rsid w:val="00FB59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F98FE"/>
  <w15:chartTrackingRefBased/>
  <w15:docId w15:val="{6B2A0EB1-669C-451B-AF25-0E6E14C0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tulo1">
    <w:name w:val="heading 1"/>
    <w:basedOn w:val="Normal"/>
    <w:link w:val="Ttulo1Car"/>
    <w:uiPriority w:val="2"/>
    <w:qFormat/>
    <w:rsid w:val="004B7E44"/>
    <w:pPr>
      <w:keepNext/>
      <w:outlineLvl w:val="0"/>
    </w:pPr>
    <w:rPr>
      <w:rFonts w:asciiTheme="majorHAnsi" w:eastAsia="Times New Roman" w:hAnsiTheme="majorHAnsi" w:cs="Times New Roman"/>
      <w:b/>
      <w:sz w:val="48"/>
      <w:szCs w:val="24"/>
    </w:rPr>
  </w:style>
  <w:style w:type="paragraph" w:styleId="Ttulo2">
    <w:name w:val="heading 2"/>
    <w:basedOn w:val="Normal"/>
    <w:link w:val="Ttulo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tulo3">
    <w:name w:val="heading 3"/>
    <w:basedOn w:val="Normal"/>
    <w:link w:val="Ttulo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tulo4">
    <w:name w:val="heading 4"/>
    <w:basedOn w:val="Normal"/>
    <w:link w:val="Ttulo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tulo5">
    <w:name w:val="heading 5"/>
    <w:basedOn w:val="Normal"/>
    <w:next w:val="Normal"/>
    <w:link w:val="Ttulo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4B7E44"/>
    <w:rPr>
      <w:rFonts w:asciiTheme="majorHAnsi" w:eastAsia="Times New Roman" w:hAnsiTheme="majorHAnsi" w:cs="Times New Roman"/>
      <w:b/>
      <w:color w:val="FFFFFF" w:themeColor="background1"/>
      <w:sz w:val="48"/>
      <w:szCs w:val="24"/>
    </w:rPr>
  </w:style>
  <w:style w:type="paragraph" w:styleId="Ttulo">
    <w:name w:val="Title"/>
    <w:basedOn w:val="Normal"/>
    <w:link w:val="TtuloCar"/>
    <w:uiPriority w:val="1"/>
    <w:qFormat/>
    <w:rsid w:val="009A1D26"/>
    <w:pPr>
      <w:spacing w:line="240" w:lineRule="auto"/>
      <w:contextualSpacing/>
    </w:pPr>
    <w:rPr>
      <w:rFonts w:asciiTheme="majorHAnsi" w:eastAsia="Times New Roman" w:hAnsiTheme="majorHAnsi" w:cs="Times New Roman"/>
      <w:b/>
      <w:caps/>
      <w:sz w:val="96"/>
      <w:szCs w:val="40"/>
    </w:rPr>
  </w:style>
  <w:style w:type="character" w:customStyle="1" w:styleId="TtuloCar">
    <w:name w:val="Título Car"/>
    <w:basedOn w:val="Fuentedeprrafopredeter"/>
    <w:link w:val="Ttulo"/>
    <w:uiPriority w:val="1"/>
    <w:rsid w:val="009A1D26"/>
    <w:rPr>
      <w:rFonts w:asciiTheme="majorHAnsi" w:eastAsia="Times New Roman" w:hAnsiTheme="majorHAnsi" w:cs="Times New Roman"/>
      <w:b/>
      <w:caps/>
      <w:color w:val="FFFFFF" w:themeColor="background1"/>
      <w:sz w:val="96"/>
      <w:szCs w:val="40"/>
    </w:rPr>
  </w:style>
  <w:style w:type="paragraph" w:styleId="Subttulo">
    <w:name w:val="Subtitle"/>
    <w:basedOn w:val="Normal"/>
    <w:link w:val="SubttuloCar"/>
    <w:uiPriority w:val="4"/>
    <w:qFormat/>
    <w:rsid w:val="004B7E44"/>
    <w:pPr>
      <w:contextualSpacing/>
    </w:pPr>
    <w:rPr>
      <w:rFonts w:eastAsia="Times New Roman" w:cs="Times New Roman"/>
      <w:b/>
      <w:sz w:val="72"/>
    </w:rPr>
  </w:style>
  <w:style w:type="character" w:customStyle="1" w:styleId="SubttuloCar">
    <w:name w:val="Subtítulo Car"/>
    <w:basedOn w:val="Fuentedeprrafopredeter"/>
    <w:link w:val="Subttulo"/>
    <w:uiPriority w:val="4"/>
    <w:rsid w:val="004B7E44"/>
    <w:rPr>
      <w:rFonts w:eastAsia="Times New Roman" w:cs="Times New Roman"/>
      <w:color w:val="FFFFFF" w:themeColor="background1"/>
      <w:sz w:val="72"/>
      <w:szCs w:val="22"/>
    </w:rPr>
  </w:style>
  <w:style w:type="paragraph" w:styleId="Sinespaciado">
    <w:name w:val="No Spacing"/>
    <w:uiPriority w:val="1"/>
    <w:unhideWhenUsed/>
    <w:qFormat/>
    <w:rsid w:val="005A718F"/>
    <w:pPr>
      <w:spacing w:after="0"/>
    </w:pPr>
    <w:rPr>
      <w:rFonts w:eastAsia="Times New Roman" w:cs="Times New Roman"/>
      <w:spacing w:val="10"/>
    </w:rPr>
  </w:style>
  <w:style w:type="character" w:customStyle="1" w:styleId="Ttulo2Car">
    <w:name w:val="Título 2 Car"/>
    <w:basedOn w:val="Fuentedeprrafopredeter"/>
    <w:link w:val="Ttulo2"/>
    <w:uiPriority w:val="2"/>
    <w:rsid w:val="004B7E44"/>
    <w:rPr>
      <w:rFonts w:asciiTheme="majorHAnsi" w:eastAsia="Times New Roman" w:hAnsiTheme="majorHAnsi" w:cs="Times New Roman"/>
      <w:b/>
      <w:sz w:val="52"/>
      <w:szCs w:val="22"/>
    </w:rPr>
  </w:style>
  <w:style w:type="character" w:customStyle="1" w:styleId="Ttulo3Car">
    <w:name w:val="Título 3 Car"/>
    <w:basedOn w:val="Fuentedeprrafopredeter"/>
    <w:link w:val="Ttulo3"/>
    <w:uiPriority w:val="2"/>
    <w:rsid w:val="004B7E44"/>
    <w:rPr>
      <w:rFonts w:asciiTheme="majorHAnsi" w:eastAsia="Times New Roman" w:hAnsiTheme="majorHAnsi" w:cs="Times New Roman"/>
      <w:i/>
      <w:sz w:val="24"/>
      <w:szCs w:val="22"/>
    </w:rPr>
  </w:style>
  <w:style w:type="character" w:customStyle="1" w:styleId="Ttulo4Car">
    <w:name w:val="Título 4 Car"/>
    <w:basedOn w:val="Fuentedeprrafopredeter"/>
    <w:link w:val="Ttulo4"/>
    <w:uiPriority w:val="2"/>
    <w:rsid w:val="004B7E44"/>
    <w:rPr>
      <w:rFonts w:eastAsia="Times New Roman" w:cs="Times New Roman"/>
      <w:b/>
      <w:caps/>
      <w:color w:val="161718" w:themeColor="text1"/>
      <w:spacing w:val="20"/>
      <w:kern w:val="28"/>
      <w:sz w:val="24"/>
      <w:szCs w:val="22"/>
    </w:rPr>
  </w:style>
  <w:style w:type="paragraph" w:customStyle="1" w:styleId="Captulo">
    <w:name w:val="Capítulo"/>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tulo5Car">
    <w:name w:val="Título 5 Car"/>
    <w:basedOn w:val="Fuentedeprrafopredeter"/>
    <w:link w:val="Ttulo5"/>
    <w:uiPriority w:val="2"/>
    <w:semiHidden/>
    <w:rsid w:val="005A718F"/>
    <w:rPr>
      <w:rFonts w:eastAsia="Times New Roman" w:cs="Times New Roman"/>
      <w:spacing w:val="-4"/>
      <w:kern w:val="28"/>
      <w:sz w:val="18"/>
      <w:szCs w:val="18"/>
    </w:rPr>
  </w:style>
  <w:style w:type="paragraph" w:styleId="Encabezado">
    <w:name w:val="header"/>
    <w:basedOn w:val="Normal"/>
    <w:link w:val="EncabezadoCar"/>
    <w:uiPriority w:val="99"/>
    <w:unhideWhenUsed/>
    <w:rsid w:val="005A718F"/>
    <w:pPr>
      <w:spacing w:line="240" w:lineRule="auto"/>
    </w:pPr>
  </w:style>
  <w:style w:type="character" w:customStyle="1" w:styleId="EncabezadoCar">
    <w:name w:val="Encabezado Car"/>
    <w:basedOn w:val="Fuentedeprrafopredeter"/>
    <w:link w:val="Encabezado"/>
    <w:uiPriority w:val="99"/>
    <w:rsid w:val="005A718F"/>
  </w:style>
  <w:style w:type="paragraph" w:styleId="Piedepgina">
    <w:name w:val="footer"/>
    <w:basedOn w:val="Normal"/>
    <w:link w:val="PiedepginaCar"/>
    <w:uiPriority w:val="99"/>
    <w:unhideWhenUsed/>
    <w:rsid w:val="005A718F"/>
    <w:pPr>
      <w:spacing w:line="240" w:lineRule="auto"/>
      <w:jc w:val="center"/>
    </w:pPr>
  </w:style>
  <w:style w:type="character" w:customStyle="1" w:styleId="PiedepginaCar">
    <w:name w:val="Pie de página Car"/>
    <w:basedOn w:val="Fuentedeprrafopredeter"/>
    <w:link w:val="Piedepgina"/>
    <w:uiPriority w:val="99"/>
    <w:rsid w:val="005A718F"/>
  </w:style>
  <w:style w:type="character" w:styleId="Textodelmarcadordeposicin">
    <w:name w:val="Placeholder Text"/>
    <w:basedOn w:val="Fuentedeprrafopredeter"/>
    <w:uiPriority w:val="99"/>
    <w:semiHidden/>
    <w:rsid w:val="00945900"/>
    <w:rPr>
      <w:color w:val="808080"/>
    </w:rPr>
  </w:style>
  <w:style w:type="paragraph" w:styleId="Prrafodelista">
    <w:name w:val="List Paragraph"/>
    <w:basedOn w:val="Normal"/>
    <w:uiPriority w:val="34"/>
    <w:unhideWhenUsed/>
    <w:qFormat/>
    <w:rsid w:val="002134B9"/>
    <w:pPr>
      <w:ind w:left="720"/>
      <w:contextualSpacing/>
    </w:pPr>
  </w:style>
  <w:style w:type="paragraph" w:styleId="NormalWeb">
    <w:name w:val="Normal (Web)"/>
    <w:basedOn w:val="Normal"/>
    <w:uiPriority w:val="99"/>
    <w:semiHidden/>
    <w:unhideWhenUsed/>
    <w:rsid w:val="005E55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3637">
      <w:bodyDiv w:val="1"/>
      <w:marLeft w:val="0"/>
      <w:marRight w:val="0"/>
      <w:marTop w:val="0"/>
      <w:marBottom w:val="0"/>
      <w:divBdr>
        <w:top w:val="none" w:sz="0" w:space="0" w:color="auto"/>
        <w:left w:val="none" w:sz="0" w:space="0" w:color="auto"/>
        <w:bottom w:val="none" w:sz="0" w:space="0" w:color="auto"/>
        <w:right w:val="none" w:sz="0" w:space="0" w:color="auto"/>
      </w:divBdr>
    </w:div>
    <w:div w:id="271665421">
      <w:bodyDiv w:val="1"/>
      <w:marLeft w:val="0"/>
      <w:marRight w:val="0"/>
      <w:marTop w:val="0"/>
      <w:marBottom w:val="0"/>
      <w:divBdr>
        <w:top w:val="none" w:sz="0" w:space="0" w:color="auto"/>
        <w:left w:val="none" w:sz="0" w:space="0" w:color="auto"/>
        <w:bottom w:val="none" w:sz="0" w:space="0" w:color="auto"/>
        <w:right w:val="none" w:sz="0" w:space="0" w:color="auto"/>
      </w:divBdr>
    </w:div>
    <w:div w:id="281763170">
      <w:bodyDiv w:val="1"/>
      <w:marLeft w:val="0"/>
      <w:marRight w:val="0"/>
      <w:marTop w:val="0"/>
      <w:marBottom w:val="0"/>
      <w:divBdr>
        <w:top w:val="none" w:sz="0" w:space="0" w:color="auto"/>
        <w:left w:val="none" w:sz="0" w:space="0" w:color="auto"/>
        <w:bottom w:val="none" w:sz="0" w:space="0" w:color="auto"/>
        <w:right w:val="none" w:sz="0" w:space="0" w:color="auto"/>
      </w:divBdr>
    </w:div>
    <w:div w:id="402220503">
      <w:bodyDiv w:val="1"/>
      <w:marLeft w:val="0"/>
      <w:marRight w:val="0"/>
      <w:marTop w:val="0"/>
      <w:marBottom w:val="0"/>
      <w:divBdr>
        <w:top w:val="none" w:sz="0" w:space="0" w:color="auto"/>
        <w:left w:val="none" w:sz="0" w:space="0" w:color="auto"/>
        <w:bottom w:val="none" w:sz="0" w:space="0" w:color="auto"/>
        <w:right w:val="none" w:sz="0" w:space="0" w:color="auto"/>
      </w:divBdr>
    </w:div>
    <w:div w:id="517087879">
      <w:bodyDiv w:val="1"/>
      <w:marLeft w:val="0"/>
      <w:marRight w:val="0"/>
      <w:marTop w:val="0"/>
      <w:marBottom w:val="0"/>
      <w:divBdr>
        <w:top w:val="none" w:sz="0" w:space="0" w:color="auto"/>
        <w:left w:val="none" w:sz="0" w:space="0" w:color="auto"/>
        <w:bottom w:val="none" w:sz="0" w:space="0" w:color="auto"/>
        <w:right w:val="none" w:sz="0" w:space="0" w:color="auto"/>
      </w:divBdr>
    </w:div>
    <w:div w:id="745107101">
      <w:bodyDiv w:val="1"/>
      <w:marLeft w:val="0"/>
      <w:marRight w:val="0"/>
      <w:marTop w:val="0"/>
      <w:marBottom w:val="0"/>
      <w:divBdr>
        <w:top w:val="none" w:sz="0" w:space="0" w:color="auto"/>
        <w:left w:val="none" w:sz="0" w:space="0" w:color="auto"/>
        <w:bottom w:val="none" w:sz="0" w:space="0" w:color="auto"/>
        <w:right w:val="none" w:sz="0" w:space="0" w:color="auto"/>
      </w:divBdr>
    </w:div>
    <w:div w:id="856622888">
      <w:bodyDiv w:val="1"/>
      <w:marLeft w:val="0"/>
      <w:marRight w:val="0"/>
      <w:marTop w:val="0"/>
      <w:marBottom w:val="0"/>
      <w:divBdr>
        <w:top w:val="none" w:sz="0" w:space="0" w:color="auto"/>
        <w:left w:val="none" w:sz="0" w:space="0" w:color="auto"/>
        <w:bottom w:val="none" w:sz="0" w:space="0" w:color="auto"/>
        <w:right w:val="none" w:sz="0" w:space="0" w:color="auto"/>
      </w:divBdr>
    </w:div>
    <w:div w:id="893854133">
      <w:bodyDiv w:val="1"/>
      <w:marLeft w:val="0"/>
      <w:marRight w:val="0"/>
      <w:marTop w:val="0"/>
      <w:marBottom w:val="0"/>
      <w:divBdr>
        <w:top w:val="none" w:sz="0" w:space="0" w:color="auto"/>
        <w:left w:val="none" w:sz="0" w:space="0" w:color="auto"/>
        <w:bottom w:val="none" w:sz="0" w:space="0" w:color="auto"/>
        <w:right w:val="none" w:sz="0" w:space="0" w:color="auto"/>
      </w:divBdr>
    </w:div>
    <w:div w:id="993410916">
      <w:bodyDiv w:val="1"/>
      <w:marLeft w:val="0"/>
      <w:marRight w:val="0"/>
      <w:marTop w:val="0"/>
      <w:marBottom w:val="0"/>
      <w:divBdr>
        <w:top w:val="none" w:sz="0" w:space="0" w:color="auto"/>
        <w:left w:val="none" w:sz="0" w:space="0" w:color="auto"/>
        <w:bottom w:val="none" w:sz="0" w:space="0" w:color="auto"/>
        <w:right w:val="none" w:sz="0" w:space="0" w:color="auto"/>
      </w:divBdr>
    </w:div>
    <w:div w:id="1033920098">
      <w:bodyDiv w:val="1"/>
      <w:marLeft w:val="0"/>
      <w:marRight w:val="0"/>
      <w:marTop w:val="0"/>
      <w:marBottom w:val="0"/>
      <w:divBdr>
        <w:top w:val="none" w:sz="0" w:space="0" w:color="auto"/>
        <w:left w:val="none" w:sz="0" w:space="0" w:color="auto"/>
        <w:bottom w:val="none" w:sz="0" w:space="0" w:color="auto"/>
        <w:right w:val="none" w:sz="0" w:space="0" w:color="auto"/>
      </w:divBdr>
    </w:div>
    <w:div w:id="1172992998">
      <w:bodyDiv w:val="1"/>
      <w:marLeft w:val="0"/>
      <w:marRight w:val="0"/>
      <w:marTop w:val="0"/>
      <w:marBottom w:val="0"/>
      <w:divBdr>
        <w:top w:val="none" w:sz="0" w:space="0" w:color="auto"/>
        <w:left w:val="none" w:sz="0" w:space="0" w:color="auto"/>
        <w:bottom w:val="none" w:sz="0" w:space="0" w:color="auto"/>
        <w:right w:val="none" w:sz="0" w:space="0" w:color="auto"/>
      </w:divBdr>
    </w:div>
    <w:div w:id="1369910860">
      <w:bodyDiv w:val="1"/>
      <w:marLeft w:val="0"/>
      <w:marRight w:val="0"/>
      <w:marTop w:val="0"/>
      <w:marBottom w:val="0"/>
      <w:divBdr>
        <w:top w:val="none" w:sz="0" w:space="0" w:color="auto"/>
        <w:left w:val="none" w:sz="0" w:space="0" w:color="auto"/>
        <w:bottom w:val="none" w:sz="0" w:space="0" w:color="auto"/>
        <w:right w:val="none" w:sz="0" w:space="0" w:color="auto"/>
      </w:divBdr>
    </w:div>
    <w:div w:id="1474758460">
      <w:bodyDiv w:val="1"/>
      <w:marLeft w:val="0"/>
      <w:marRight w:val="0"/>
      <w:marTop w:val="0"/>
      <w:marBottom w:val="0"/>
      <w:divBdr>
        <w:top w:val="none" w:sz="0" w:space="0" w:color="auto"/>
        <w:left w:val="none" w:sz="0" w:space="0" w:color="auto"/>
        <w:bottom w:val="none" w:sz="0" w:space="0" w:color="auto"/>
        <w:right w:val="none" w:sz="0" w:space="0" w:color="auto"/>
      </w:divBdr>
    </w:div>
    <w:div w:id="1616058841">
      <w:bodyDiv w:val="1"/>
      <w:marLeft w:val="0"/>
      <w:marRight w:val="0"/>
      <w:marTop w:val="0"/>
      <w:marBottom w:val="0"/>
      <w:divBdr>
        <w:top w:val="none" w:sz="0" w:space="0" w:color="auto"/>
        <w:left w:val="none" w:sz="0" w:space="0" w:color="auto"/>
        <w:bottom w:val="none" w:sz="0" w:space="0" w:color="auto"/>
        <w:right w:val="none" w:sz="0" w:space="0" w:color="auto"/>
      </w:divBdr>
    </w:div>
    <w:div w:id="1761216301">
      <w:bodyDiv w:val="1"/>
      <w:marLeft w:val="0"/>
      <w:marRight w:val="0"/>
      <w:marTop w:val="0"/>
      <w:marBottom w:val="0"/>
      <w:divBdr>
        <w:top w:val="none" w:sz="0" w:space="0" w:color="auto"/>
        <w:left w:val="none" w:sz="0" w:space="0" w:color="auto"/>
        <w:bottom w:val="none" w:sz="0" w:space="0" w:color="auto"/>
        <w:right w:val="none" w:sz="0" w:space="0" w:color="auto"/>
      </w:divBdr>
    </w:div>
    <w:div w:id="1902280211">
      <w:bodyDiv w:val="1"/>
      <w:marLeft w:val="0"/>
      <w:marRight w:val="0"/>
      <w:marTop w:val="0"/>
      <w:marBottom w:val="0"/>
      <w:divBdr>
        <w:top w:val="none" w:sz="0" w:space="0" w:color="auto"/>
        <w:left w:val="none" w:sz="0" w:space="0" w:color="auto"/>
        <w:bottom w:val="none" w:sz="0" w:space="0" w:color="auto"/>
        <w:right w:val="none" w:sz="0" w:space="0" w:color="auto"/>
      </w:divBdr>
    </w:div>
    <w:div w:id="1943218638">
      <w:bodyDiv w:val="1"/>
      <w:marLeft w:val="0"/>
      <w:marRight w:val="0"/>
      <w:marTop w:val="0"/>
      <w:marBottom w:val="0"/>
      <w:divBdr>
        <w:top w:val="none" w:sz="0" w:space="0" w:color="auto"/>
        <w:left w:val="none" w:sz="0" w:space="0" w:color="auto"/>
        <w:bottom w:val="none" w:sz="0" w:space="0" w:color="auto"/>
        <w:right w:val="none" w:sz="0" w:space="0" w:color="auto"/>
      </w:divBdr>
    </w:div>
    <w:div w:id="205241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umno\AppData\Roaming\Microsoft\Templates\Informe%20empresarial%20(dise&#241;o%20Profesional).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84917-F279-45A9-9448-D8215273F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empresarial (diseño Profesional).dotx</Template>
  <TotalTime>15</TotalTime>
  <Pages>1</Pages>
  <Words>4340</Words>
  <Characters>23874</Characters>
  <Application>Microsoft Office Word</Application>
  <DocSecurity>0</DocSecurity>
  <Lines>198</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4</cp:revision>
  <cp:lastPrinted>2026-03-10T07:57:00Z</cp:lastPrinted>
  <dcterms:created xsi:type="dcterms:W3CDTF">2026-03-19T11:27:00Z</dcterms:created>
  <dcterms:modified xsi:type="dcterms:W3CDTF">2026-03-19T11:43:00Z</dcterms:modified>
</cp:coreProperties>
</file>